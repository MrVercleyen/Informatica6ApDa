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36"/>
        <w:gridCol w:w="1474"/>
        <w:gridCol w:w="1491"/>
        <w:gridCol w:w="1325"/>
        <w:gridCol w:w="1407"/>
      </w:tblGrid>
      <w:tr w:rsidR="00D01B58" w14:paraId="61786AC3" w14:textId="77777777" w:rsidTr="3AEA330F">
        <w:trPr>
          <w:cantSplit/>
          <w:trHeight w:val="385"/>
        </w:trPr>
        <w:tc>
          <w:tcPr>
            <w:tcW w:w="3936" w:type="dxa"/>
            <w:vMerge w:val="restart"/>
            <w:tcBorders>
              <w:top w:val="nil"/>
              <w:left w:val="nil"/>
            </w:tcBorders>
          </w:tcPr>
          <w:p w14:paraId="56C6F003" w14:textId="77777777" w:rsidR="00D01B58" w:rsidRDefault="00D01B58" w:rsidP="00456C27">
            <w:pPr>
              <w:spacing w:after="0"/>
              <w:rPr>
                <w:color w:val="808080"/>
              </w:rPr>
            </w:pPr>
            <w:bookmarkStart w:id="0" w:name="_Hlk69738215"/>
            <w:r>
              <w:rPr>
                <w:noProof/>
                <w:lang w:eastAsia="nl-BE"/>
              </w:rPr>
              <w:drawing>
                <wp:inline distT="0" distB="0" distL="0" distR="0" wp14:anchorId="3E76FA0A" wp14:editId="3EAA5C60">
                  <wp:extent cx="1531917" cy="655841"/>
                  <wp:effectExtent l="0" t="0" r="0" b="0"/>
                  <wp:docPr id="1" name="Afbeelding 1" descr="10002i_1PMAAS-lo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0002i_1PMAAS-lor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 l="12671" t="30869" b="31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8066" cy="6670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F27C7B" w14:textId="77777777" w:rsidR="00D01B58" w:rsidRPr="00CE7A80" w:rsidRDefault="00D01B58" w:rsidP="00D42D70">
            <w:pPr>
              <w:pStyle w:val="Heading5"/>
              <w:spacing w:after="0"/>
              <w:ind w:left="57"/>
              <w:jc w:val="left"/>
              <w:rPr>
                <w:color w:val="808080"/>
                <w:sz w:val="14"/>
                <w:szCs w:val="14"/>
              </w:rPr>
            </w:pPr>
            <w:r w:rsidRPr="00CE7A80">
              <w:rPr>
                <w:color w:val="808080"/>
                <w:sz w:val="14"/>
                <w:szCs w:val="14"/>
              </w:rPr>
              <w:t>Campus Ledeberg</w:t>
            </w:r>
          </w:p>
          <w:p w14:paraId="799E48E8" w14:textId="77777777" w:rsidR="00D01B58" w:rsidRPr="00CE7A80" w:rsidRDefault="00D01B58" w:rsidP="00456C27">
            <w:pPr>
              <w:autoSpaceDE w:val="0"/>
              <w:autoSpaceDN w:val="0"/>
              <w:adjustRightInd w:val="0"/>
              <w:spacing w:after="0"/>
              <w:ind w:left="57"/>
              <w:jc w:val="both"/>
              <w:rPr>
                <w:rFonts w:cs="LucidaSans,Bold"/>
                <w:bCs/>
                <w:color w:val="5F5F5F"/>
                <w:sz w:val="14"/>
                <w:szCs w:val="14"/>
              </w:rPr>
            </w:pPr>
            <w:r w:rsidRPr="00CE7A80">
              <w:rPr>
                <w:rFonts w:cs="LucidaSans,Bold"/>
                <w:bCs/>
                <w:color w:val="5F5F5F"/>
                <w:sz w:val="14"/>
                <w:szCs w:val="14"/>
              </w:rPr>
              <w:t xml:space="preserve">Hundelgemsesteenweg 93 </w:t>
            </w:r>
            <w:r w:rsidRPr="00CE7A80">
              <w:rPr>
                <w:rFonts w:ascii="Wingdings" w:eastAsia="Wingdings" w:hAnsi="Wingdings" w:cs="Wingdings"/>
                <w:bCs/>
                <w:color w:val="5F5F5F"/>
                <w:sz w:val="14"/>
                <w:szCs w:val="14"/>
              </w:rPr>
              <w:t>§</w:t>
            </w:r>
            <w:r w:rsidRPr="00CE7A80">
              <w:rPr>
                <w:rFonts w:cs="LucidaSans,Bold"/>
                <w:bCs/>
                <w:color w:val="5F5F5F"/>
                <w:sz w:val="14"/>
                <w:szCs w:val="14"/>
              </w:rPr>
              <w:t xml:space="preserve"> 9050 LEDEBERG</w:t>
            </w:r>
          </w:p>
          <w:p w14:paraId="485FDE66" w14:textId="77777777" w:rsidR="00D01B58" w:rsidRPr="00CE7A80" w:rsidRDefault="00D01B58" w:rsidP="00CE7A80">
            <w:pPr>
              <w:spacing w:after="360"/>
              <w:ind w:left="57"/>
              <w:rPr>
                <w:rFonts w:cs="LucidaSans,Bold"/>
                <w:bCs/>
                <w:color w:val="5F5F5F"/>
                <w:sz w:val="14"/>
                <w:szCs w:val="14"/>
              </w:rPr>
            </w:pPr>
            <w:r w:rsidRPr="00CE7A80">
              <w:rPr>
                <w:rFonts w:ascii="Webdings" w:eastAsia="Webdings" w:hAnsi="Webdings" w:cs="Webdings"/>
                <w:bCs/>
                <w:color w:val="5F5F5F"/>
                <w:sz w:val="14"/>
                <w:szCs w:val="14"/>
              </w:rPr>
              <w:t>Å</w:t>
            </w:r>
            <w:r w:rsidRPr="00CE7A80">
              <w:rPr>
                <w:rFonts w:cs="LucidaSans,Bold"/>
                <w:bCs/>
                <w:color w:val="5F5F5F"/>
                <w:sz w:val="14"/>
                <w:szCs w:val="14"/>
              </w:rPr>
              <w:t xml:space="preserve"> 09 231 23 48</w:t>
            </w:r>
          </w:p>
          <w:p w14:paraId="20E3BB1C" w14:textId="77777777" w:rsidR="00C621ED" w:rsidRDefault="00C621ED" w:rsidP="00456C27">
            <w:pPr>
              <w:spacing w:after="0"/>
              <w:ind w:left="57"/>
              <w:rPr>
                <w:color w:val="999999"/>
                <w:sz w:val="16"/>
                <w:szCs w:val="16"/>
              </w:rPr>
            </w:pPr>
            <w:r>
              <w:rPr>
                <w:noProof/>
                <w:lang w:eastAsia="nl-BE"/>
              </w:rPr>
              <w:drawing>
                <wp:inline distT="0" distB="0" distL="0" distR="0" wp14:anchorId="6CFE99B8" wp14:editId="7E5C0C05">
                  <wp:extent cx="1324460" cy="326572"/>
                  <wp:effectExtent l="0" t="0" r="0" b="0"/>
                  <wp:docPr id="7" name="Afbeelding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652" cy="328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  <w:tcBorders>
              <w:bottom w:val="nil"/>
              <w:right w:val="nil"/>
            </w:tcBorders>
            <w:vAlign w:val="bottom"/>
          </w:tcPr>
          <w:p w14:paraId="5B8DE2A8" w14:textId="77777777" w:rsidR="00D01B58" w:rsidRDefault="00D01B58" w:rsidP="00CE7A80">
            <w:pPr>
              <w:spacing w:after="0"/>
            </w:pPr>
            <w:r>
              <w:t>Naam:</w:t>
            </w:r>
          </w:p>
        </w:tc>
        <w:tc>
          <w:tcPr>
            <w:tcW w:w="4223" w:type="dxa"/>
            <w:gridSpan w:val="3"/>
            <w:tcBorders>
              <w:left w:val="nil"/>
              <w:bottom w:val="dotted" w:sz="4" w:space="0" w:color="auto"/>
            </w:tcBorders>
            <w:vAlign w:val="bottom"/>
          </w:tcPr>
          <w:p w14:paraId="6D3D3DCA" w14:textId="77777777" w:rsidR="00D01B58" w:rsidRPr="0066324D" w:rsidRDefault="00D01B58" w:rsidP="00CE7A80">
            <w:pPr>
              <w:tabs>
                <w:tab w:val="right" w:leader="dot" w:pos="4412"/>
              </w:tabs>
              <w:spacing w:after="0"/>
              <w:rPr>
                <w:b/>
              </w:rPr>
            </w:pPr>
          </w:p>
        </w:tc>
      </w:tr>
      <w:tr w:rsidR="00D01B58" w14:paraId="03DA0958" w14:textId="77777777" w:rsidTr="3AEA330F">
        <w:trPr>
          <w:cantSplit/>
          <w:trHeight w:val="385"/>
        </w:trPr>
        <w:tc>
          <w:tcPr>
            <w:tcW w:w="3936" w:type="dxa"/>
            <w:vMerge/>
          </w:tcPr>
          <w:p w14:paraId="63A4A8C2" w14:textId="77777777" w:rsidR="00D01B58" w:rsidRDefault="00D01B58" w:rsidP="00456C27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3EEB0639" w14:textId="77777777" w:rsidR="00D01B58" w:rsidRDefault="00D01B58" w:rsidP="00CE7A80">
            <w:pPr>
              <w:spacing w:after="0"/>
            </w:pPr>
            <w:r>
              <w:t>Klas:</w:t>
            </w:r>
          </w:p>
        </w:tc>
        <w:tc>
          <w:tcPr>
            <w:tcW w:w="4223" w:type="dxa"/>
            <w:gridSpan w:val="3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14:paraId="595A9A30" w14:textId="6F92D25E" w:rsidR="00D01B58" w:rsidRDefault="00697246" w:rsidP="00CE7A80">
            <w:pPr>
              <w:tabs>
                <w:tab w:val="right" w:leader="dot" w:pos="4412"/>
              </w:tabs>
              <w:spacing w:after="0"/>
              <w:rPr>
                <w:lang w:val="en-GB"/>
              </w:rPr>
            </w:pPr>
            <w:r>
              <w:rPr>
                <w:lang w:val="en-GB"/>
              </w:rPr>
              <w:t>6ApDa</w:t>
            </w:r>
          </w:p>
        </w:tc>
      </w:tr>
      <w:tr w:rsidR="00D01B58" w14:paraId="19BB1913" w14:textId="77777777" w:rsidTr="3AEA330F">
        <w:trPr>
          <w:cantSplit/>
          <w:trHeight w:val="385"/>
        </w:trPr>
        <w:tc>
          <w:tcPr>
            <w:tcW w:w="3936" w:type="dxa"/>
            <w:vMerge/>
          </w:tcPr>
          <w:p w14:paraId="5EA529A4" w14:textId="77777777" w:rsidR="00D01B58" w:rsidRDefault="00D01B58" w:rsidP="00456C27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013B6D05" w14:textId="77777777" w:rsidR="00D01B58" w:rsidRDefault="00D01B58" w:rsidP="00CE7A80">
            <w:pPr>
              <w:spacing w:after="0"/>
            </w:pPr>
            <w:r>
              <w:t>Datum:</w:t>
            </w:r>
          </w:p>
        </w:tc>
        <w:tc>
          <w:tcPr>
            <w:tcW w:w="4223" w:type="dxa"/>
            <w:gridSpan w:val="3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14:paraId="5FD216A1" w14:textId="2CECB566" w:rsidR="00D01B58" w:rsidRDefault="00D01B58" w:rsidP="00CE7A80">
            <w:pPr>
              <w:tabs>
                <w:tab w:val="right" w:leader="dot" w:pos="4412"/>
              </w:tabs>
              <w:spacing w:after="0"/>
            </w:pPr>
          </w:p>
        </w:tc>
      </w:tr>
      <w:tr w:rsidR="00D01B58" w14:paraId="398E6A8D" w14:textId="77777777" w:rsidTr="3AEA330F">
        <w:trPr>
          <w:cantSplit/>
          <w:trHeight w:val="385"/>
        </w:trPr>
        <w:tc>
          <w:tcPr>
            <w:tcW w:w="3936" w:type="dxa"/>
            <w:vMerge/>
          </w:tcPr>
          <w:p w14:paraId="39BDB323" w14:textId="77777777" w:rsidR="00D01B58" w:rsidRDefault="00D01B58" w:rsidP="00456C27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3D8E1943" w14:textId="77777777" w:rsidR="00D01B58" w:rsidRDefault="00D01B58" w:rsidP="00CE7A80">
            <w:pPr>
              <w:spacing w:after="0"/>
            </w:pPr>
            <w:r>
              <w:t>Vak:</w:t>
            </w:r>
          </w:p>
        </w:tc>
        <w:tc>
          <w:tcPr>
            <w:tcW w:w="4223" w:type="dxa"/>
            <w:gridSpan w:val="3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14:paraId="0F6BE720" w14:textId="5C3770DB" w:rsidR="00D01B58" w:rsidRDefault="2D34F1C1" w:rsidP="5DD936D5">
            <w:pPr>
              <w:tabs>
                <w:tab w:val="right" w:leader="dot" w:pos="4412"/>
              </w:tabs>
              <w:spacing w:after="0"/>
            </w:pPr>
            <w:r>
              <w:t>IT Support</w:t>
            </w:r>
          </w:p>
        </w:tc>
      </w:tr>
      <w:tr w:rsidR="00D01B58" w14:paraId="524E704A" w14:textId="77777777" w:rsidTr="3AEA330F">
        <w:trPr>
          <w:cantSplit/>
          <w:trHeight w:val="385"/>
        </w:trPr>
        <w:tc>
          <w:tcPr>
            <w:tcW w:w="3936" w:type="dxa"/>
            <w:vMerge/>
          </w:tcPr>
          <w:p w14:paraId="279A7858" w14:textId="77777777" w:rsidR="00D01B58" w:rsidRDefault="00D01B58" w:rsidP="00456C27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6C0788A1" w14:textId="77777777" w:rsidR="00D01B58" w:rsidRDefault="00D01B58" w:rsidP="00CE7A80">
            <w:pPr>
              <w:spacing w:after="0"/>
            </w:pPr>
            <w:r>
              <w:t>Leerkracht:</w:t>
            </w:r>
          </w:p>
        </w:tc>
        <w:tc>
          <w:tcPr>
            <w:tcW w:w="4223" w:type="dxa"/>
            <w:gridSpan w:val="3"/>
            <w:tcBorders>
              <w:top w:val="dotted" w:sz="4" w:space="0" w:color="auto"/>
              <w:left w:val="nil"/>
              <w:bottom w:val="nil"/>
            </w:tcBorders>
            <w:vAlign w:val="bottom"/>
          </w:tcPr>
          <w:p w14:paraId="78117F52" w14:textId="75B08704" w:rsidR="00D01B58" w:rsidRDefault="008520D5" w:rsidP="00CE7A80">
            <w:pPr>
              <w:tabs>
                <w:tab w:val="right" w:leader="dot" w:pos="4433"/>
              </w:tabs>
              <w:spacing w:after="0"/>
            </w:pPr>
            <w:r>
              <w:t>Vital Vercleyen</w:t>
            </w:r>
          </w:p>
        </w:tc>
      </w:tr>
      <w:tr w:rsidR="00D01B58" w14:paraId="65F756D3" w14:textId="77777777" w:rsidTr="3AEA330F">
        <w:trPr>
          <w:cantSplit/>
          <w:trHeight w:val="385"/>
        </w:trPr>
        <w:tc>
          <w:tcPr>
            <w:tcW w:w="3936" w:type="dxa"/>
            <w:vMerge/>
          </w:tcPr>
          <w:p w14:paraId="26369855" w14:textId="77777777" w:rsidR="00D01B58" w:rsidRDefault="00D01B58" w:rsidP="00456C27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177EB95E" w14:textId="77777777" w:rsidR="00D01B58" w:rsidRDefault="00D01B58" w:rsidP="00CE7A80">
            <w:pPr>
              <w:spacing w:after="0"/>
            </w:pPr>
            <w:r>
              <w:t>Pagina’s:</w:t>
            </w:r>
          </w:p>
        </w:tc>
        <w:tc>
          <w:tcPr>
            <w:tcW w:w="149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14:paraId="7399FF5F" w14:textId="77634056" w:rsidR="00D01B58" w:rsidRDefault="66583630" w:rsidP="34006504">
            <w:pPr>
              <w:tabs>
                <w:tab w:val="right" w:leader="dot" w:pos="4433"/>
              </w:tabs>
              <w:spacing w:after="0"/>
            </w:pPr>
            <w:r w:rsidRPr="34006504">
              <w:rPr>
                <w:noProof/>
              </w:rPr>
              <w:t>2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5E6D080" w14:textId="77777777" w:rsidR="00D01B58" w:rsidRDefault="00D01B58" w:rsidP="00456C27">
            <w:pPr>
              <w:tabs>
                <w:tab w:val="right" w:leader="dot" w:pos="4433"/>
              </w:tabs>
              <w:spacing w:after="0"/>
            </w:pPr>
            <w:r>
              <w:t>Score:</w:t>
            </w:r>
          </w:p>
        </w:tc>
        <w:tc>
          <w:tcPr>
            <w:tcW w:w="1407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2D9BB68" w14:textId="30A6A23C" w:rsidR="00D01B58" w:rsidRPr="00BA5720" w:rsidRDefault="00697246" w:rsidP="3AEA330F">
            <w:pPr>
              <w:tabs>
                <w:tab w:val="right" w:leader="dot" w:pos="4433"/>
              </w:tabs>
              <w:spacing w:after="0"/>
              <w:jc w:val="right"/>
              <w:rPr>
                <w:b/>
                <w:bCs/>
              </w:rPr>
            </w:pPr>
            <w:r w:rsidRPr="3AEA330F">
              <w:rPr>
                <w:b/>
                <w:bCs/>
              </w:rPr>
              <w:t>/</w:t>
            </w:r>
            <w:r w:rsidR="2A9DCB5D" w:rsidRPr="3AEA330F">
              <w:rPr>
                <w:b/>
                <w:bCs/>
              </w:rPr>
              <w:t>15</w:t>
            </w:r>
          </w:p>
        </w:tc>
      </w:tr>
      <w:bookmarkEnd w:id="0"/>
      <w:tr w:rsidR="00D01B58" w14:paraId="7A0965B5" w14:textId="77777777" w:rsidTr="3AEA330F">
        <w:trPr>
          <w:cantSplit/>
          <w:trHeight w:val="77"/>
        </w:trPr>
        <w:tc>
          <w:tcPr>
            <w:tcW w:w="3936" w:type="dxa"/>
            <w:vMerge/>
          </w:tcPr>
          <w:p w14:paraId="5CCAD8E2" w14:textId="77777777" w:rsidR="00D01B58" w:rsidRDefault="00D01B58" w:rsidP="00456C27"/>
        </w:tc>
        <w:tc>
          <w:tcPr>
            <w:tcW w:w="1474" w:type="dxa"/>
            <w:tcBorders>
              <w:top w:val="nil"/>
              <w:right w:val="nil"/>
            </w:tcBorders>
            <w:vAlign w:val="center"/>
          </w:tcPr>
          <w:p w14:paraId="6CEF3615" w14:textId="77777777" w:rsidR="00D01B58" w:rsidRPr="00E2337A" w:rsidRDefault="00D01B58" w:rsidP="00456C27">
            <w:pPr>
              <w:spacing w:after="0" w:line="60" w:lineRule="exact"/>
              <w:rPr>
                <w:sz w:val="2"/>
                <w:szCs w:val="2"/>
              </w:rPr>
            </w:pPr>
          </w:p>
        </w:tc>
        <w:tc>
          <w:tcPr>
            <w:tcW w:w="1491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FAB79F" w14:textId="77777777" w:rsidR="00D01B58" w:rsidRPr="00E2337A" w:rsidRDefault="00D01B58" w:rsidP="00456C27">
            <w:pPr>
              <w:tabs>
                <w:tab w:val="right" w:leader="dot" w:pos="1172"/>
              </w:tabs>
              <w:spacing w:after="0" w:line="60" w:lineRule="exact"/>
              <w:rPr>
                <w:sz w:val="2"/>
                <w:szCs w:val="2"/>
              </w:rPr>
            </w:pPr>
          </w:p>
        </w:tc>
        <w:tc>
          <w:tcPr>
            <w:tcW w:w="1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30922" w14:textId="77777777" w:rsidR="00D01B58" w:rsidRPr="00E2337A" w:rsidRDefault="00D01B58" w:rsidP="00456C27">
            <w:pPr>
              <w:spacing w:after="0" w:line="60" w:lineRule="exact"/>
              <w:rPr>
                <w:sz w:val="2"/>
                <w:szCs w:val="2"/>
              </w:rPr>
            </w:pPr>
          </w:p>
        </w:tc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223EF" w14:textId="77777777" w:rsidR="00D01B58" w:rsidRPr="00E2337A" w:rsidRDefault="00D01B58" w:rsidP="00456C27">
            <w:pPr>
              <w:spacing w:after="0" w:line="60" w:lineRule="exac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20</w:t>
            </w:r>
          </w:p>
        </w:tc>
      </w:tr>
    </w:tbl>
    <w:p w14:paraId="785E0659" w14:textId="5D9E1786" w:rsidR="10039C71" w:rsidRDefault="10039C71" w:rsidP="5DD936D5">
      <w:pPr>
        <w:pStyle w:val="Title"/>
        <w:pBdr>
          <w:bottom w:val="single" w:sz="8" w:space="1" w:color="7F7F7F"/>
        </w:pBdr>
        <w:tabs>
          <w:tab w:val="right" w:leader="dot" w:pos="9639"/>
        </w:tabs>
      </w:pPr>
      <w:r>
        <w:t>Opdracht Kantoorpakketten exploreren</w:t>
      </w:r>
    </w:p>
    <w:p w14:paraId="62797DDC" w14:textId="48D36F5E" w:rsidR="004B3437" w:rsidRDefault="004B3437" w:rsidP="004B3437">
      <w:pPr>
        <w:pStyle w:val="Heading1"/>
      </w:pPr>
      <w:r>
        <w:t>Inleiding</w:t>
      </w:r>
    </w:p>
    <w:p w14:paraId="11FE6873" w14:textId="28F0FF91" w:rsidR="75FC6BA6" w:rsidRDefault="75FC6BA6" w:rsidP="34006504">
      <w:r>
        <w:t>Bij het runnen van een bedrijf of organisatie komt heel wat werk kijken. Er zijn natuurlijk de activiteiten van het bedrijf zelf, maar ook ander nodig werk, zoals boekhoud</w:t>
      </w:r>
      <w:r w:rsidR="580C066C">
        <w:t>en</w:t>
      </w:r>
      <w:r>
        <w:t xml:space="preserve">, het opstellen van planningen of </w:t>
      </w:r>
      <w:r w:rsidR="3F1D6C83">
        <w:t xml:space="preserve">documenten archiveren. Het efficiënt beheren van de informatiestromen wordt in heel wat sectoren elke dag belangrijker, niet alleen voor de goede werking van de </w:t>
      </w:r>
      <w:r w:rsidR="6D44D617">
        <w:t xml:space="preserve">organisatie, maar ook omdat dit verwacht wordt door (onder andere) overheidsinstanties. Het werk dat hiervoor nodig is echter vaak onpopulair en draagt niet direct bij tot de “output” van de </w:t>
      </w:r>
      <w:r w:rsidR="0FD5C930">
        <w:t>organisatie</w:t>
      </w:r>
      <w:r w:rsidR="3F1D6C83">
        <w:t xml:space="preserve">. </w:t>
      </w:r>
      <w:r w:rsidR="45D5661F">
        <w:t>Er wordt dan ook</w:t>
      </w:r>
      <w:r w:rsidR="3F1D6C83">
        <w:t xml:space="preserve"> steeds meer ingezet digitale oplossingen</w:t>
      </w:r>
      <w:r w:rsidR="4321B532">
        <w:t xml:space="preserve"> die deze werklast kunnen verlichten. </w:t>
      </w:r>
    </w:p>
    <w:p w14:paraId="43EC980A" w14:textId="4B11F22B" w:rsidR="4321B532" w:rsidRDefault="4321B532" w:rsidP="34006504">
      <w:r>
        <w:t>Enter kantoorsoftware. Met behulp van deze toepassingen kan je</w:t>
      </w:r>
      <w:r w:rsidR="2F174750">
        <w:t xml:space="preserve"> dit</w:t>
      </w:r>
      <w:r>
        <w:t xml:space="preserve"> </w:t>
      </w:r>
      <w:r w:rsidR="38F41F73">
        <w:t>werk stroomlijne</w:t>
      </w:r>
      <w:r w:rsidR="3BD573AE">
        <w:t xml:space="preserve">n of vereenvoudigen. Lange tijd domineerde vooral de traditionele kantoorpakketten: software zoals Excel, Word en Access. Tegenwoordig bestaat de toolkit van een modern bedrijf uit </w:t>
      </w:r>
      <w:r w:rsidR="5A455526">
        <w:t xml:space="preserve">heel wat meer dan enkel </w:t>
      </w:r>
      <w:r w:rsidR="5A455526" w:rsidRPr="34006504">
        <w:rPr>
          <w:i/>
          <w:iCs/>
        </w:rPr>
        <w:t>the classics</w:t>
      </w:r>
      <w:r w:rsidR="5A455526">
        <w:t xml:space="preserve">. </w:t>
      </w:r>
      <w:r w:rsidR="19FEB870">
        <w:t>Onder meer dankzij de SaaS-revolutie is er een grote verscheidenheid aan kantoorsoftware direct beschikbaar voor de eindgebruiker</w:t>
      </w:r>
      <w:r w:rsidR="182BC9F3">
        <w:t>:</w:t>
      </w:r>
      <w:r w:rsidR="19FEB870">
        <w:t xml:space="preserve"> geen installatie nodig, een lage kost en eenvoudig te starten</w:t>
      </w:r>
      <w:r w:rsidR="10C6F621">
        <w:t xml:space="preserve">. </w:t>
      </w:r>
    </w:p>
    <w:p w14:paraId="2C90E254" w14:textId="1A155F65" w:rsidR="5E3F7748" w:rsidRDefault="5E3F7748" w:rsidP="34006504">
      <w:r>
        <w:t xml:space="preserve">In deze software gaan jullie zelf aan de slag met dergelijke moderne kantoorpakketten. Jullie verkennen de mogelijkheden, kiezen één modern kantoorpakket en werken een demonstratie </w:t>
      </w:r>
      <w:r w:rsidR="39B639A3">
        <w:t xml:space="preserve">van het kantoorpakket </w:t>
      </w:r>
      <w:r>
        <w:t xml:space="preserve">uit. </w:t>
      </w:r>
      <w:r w:rsidR="4E9628F8">
        <w:t>Die demonstratie geef je dan aan je medeleerlingen.</w:t>
      </w:r>
    </w:p>
    <w:p w14:paraId="3EA445DA" w14:textId="671D5C9E" w:rsidR="4E9628F8" w:rsidRDefault="4E9628F8" w:rsidP="34006504">
      <w:r>
        <w:t>De opdracht is gespreid over meerdere lessen en bevat ook wat thuiswerk. De bedoeling is dat je zelfstandig aan de slag gaat.</w:t>
      </w:r>
      <w:r w:rsidR="34E2FC5A">
        <w:t xml:space="preserve"> Hieronder vind je een kort overzicht van de lessen. Bij elke les hoort ook een evaluatie.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90"/>
        <w:gridCol w:w="3825"/>
        <w:gridCol w:w="3795"/>
        <w:gridCol w:w="1020"/>
      </w:tblGrid>
      <w:tr w:rsidR="34006504" w14:paraId="3B1E2B60" w14:textId="77777777" w:rsidTr="2DBD41B3">
        <w:trPr>
          <w:trHeight w:val="300"/>
        </w:trPr>
        <w:tc>
          <w:tcPr>
            <w:tcW w:w="990" w:type="dxa"/>
          </w:tcPr>
          <w:p w14:paraId="5043BB06" w14:textId="08A70F47" w:rsidR="4E9628F8" w:rsidRDefault="4E9628F8" w:rsidP="34006504">
            <w:r>
              <w:t>Datum</w:t>
            </w:r>
          </w:p>
        </w:tc>
        <w:tc>
          <w:tcPr>
            <w:tcW w:w="3825" w:type="dxa"/>
          </w:tcPr>
          <w:p w14:paraId="543879B4" w14:textId="2BD0DEA4" w:rsidR="4E9628F8" w:rsidRDefault="4E9628F8" w:rsidP="34006504">
            <w:r>
              <w:t>Onderwerp</w:t>
            </w:r>
          </w:p>
        </w:tc>
        <w:tc>
          <w:tcPr>
            <w:tcW w:w="3795" w:type="dxa"/>
          </w:tcPr>
          <w:p w14:paraId="17C5A106" w14:textId="28D9F46D" w:rsidR="3F17EF9F" w:rsidRDefault="3F17EF9F" w:rsidP="34006504">
            <w:r>
              <w:t>Evaluatie</w:t>
            </w:r>
          </w:p>
        </w:tc>
        <w:tc>
          <w:tcPr>
            <w:tcW w:w="1020" w:type="dxa"/>
          </w:tcPr>
          <w:p w14:paraId="1A8E1596" w14:textId="44B262D0" w:rsidR="4E9628F8" w:rsidRDefault="4E9628F8" w:rsidP="34006504">
            <w:r>
              <w:t>Punten</w:t>
            </w:r>
          </w:p>
        </w:tc>
      </w:tr>
      <w:tr w:rsidR="34006504" w14:paraId="55B02788" w14:textId="77777777" w:rsidTr="2DBD41B3">
        <w:trPr>
          <w:trHeight w:val="300"/>
        </w:trPr>
        <w:tc>
          <w:tcPr>
            <w:tcW w:w="990" w:type="dxa"/>
          </w:tcPr>
          <w:p w14:paraId="38A6F8E9" w14:textId="6B891210" w:rsidR="4E9628F8" w:rsidRDefault="4E9628F8" w:rsidP="34006504">
            <w:r>
              <w:t>1</w:t>
            </w:r>
            <w:r w:rsidR="008520D5">
              <w:t>2</w:t>
            </w:r>
            <w:r>
              <w:t>/01</w:t>
            </w:r>
          </w:p>
        </w:tc>
        <w:tc>
          <w:tcPr>
            <w:tcW w:w="3825" w:type="dxa"/>
          </w:tcPr>
          <w:p w14:paraId="613D689C" w14:textId="0738AF12" w:rsidR="4E9628F8" w:rsidRDefault="4E9628F8" w:rsidP="34006504">
            <w:r>
              <w:t>Selecteren van een toepassing</w:t>
            </w:r>
          </w:p>
        </w:tc>
        <w:tc>
          <w:tcPr>
            <w:tcW w:w="3795" w:type="dxa"/>
          </w:tcPr>
          <w:p w14:paraId="5EA2CA0E" w14:textId="5843AFDF" w:rsidR="4E9628F8" w:rsidRDefault="4E9628F8" w:rsidP="34006504">
            <w:r>
              <w:t>Onderwerpbeschrijving</w:t>
            </w:r>
          </w:p>
        </w:tc>
        <w:tc>
          <w:tcPr>
            <w:tcW w:w="1020" w:type="dxa"/>
          </w:tcPr>
          <w:p w14:paraId="53D940AA" w14:textId="0B8EFB3E" w:rsidR="4E9628F8" w:rsidRDefault="4E9628F8" w:rsidP="34006504">
            <w:r>
              <w:t>3</w:t>
            </w:r>
          </w:p>
        </w:tc>
      </w:tr>
      <w:tr w:rsidR="34006504" w14:paraId="3F10E364" w14:textId="77777777" w:rsidTr="2DBD41B3">
        <w:trPr>
          <w:trHeight w:val="300"/>
        </w:trPr>
        <w:tc>
          <w:tcPr>
            <w:tcW w:w="990" w:type="dxa"/>
          </w:tcPr>
          <w:p w14:paraId="055C4516" w14:textId="290D8A34" w:rsidR="4E9628F8" w:rsidRDefault="4E9628F8" w:rsidP="34006504">
            <w:r>
              <w:t>2</w:t>
            </w:r>
            <w:r w:rsidR="008520D5">
              <w:t>6</w:t>
            </w:r>
            <w:r>
              <w:t>/01</w:t>
            </w:r>
          </w:p>
        </w:tc>
        <w:tc>
          <w:tcPr>
            <w:tcW w:w="3825" w:type="dxa"/>
          </w:tcPr>
          <w:p w14:paraId="7E2A0A20" w14:textId="6B0780F5" w:rsidR="4E9628F8" w:rsidRDefault="4E9628F8" w:rsidP="34006504">
            <w:r>
              <w:t>Exploreren van de toepassing</w:t>
            </w:r>
          </w:p>
        </w:tc>
        <w:tc>
          <w:tcPr>
            <w:tcW w:w="3795" w:type="dxa"/>
          </w:tcPr>
          <w:p w14:paraId="71FBC68E" w14:textId="75AD6AD2" w:rsidR="4E9628F8" w:rsidRDefault="4E9628F8" w:rsidP="34006504">
            <w:r>
              <w:t>Exploratie</w:t>
            </w:r>
          </w:p>
        </w:tc>
        <w:tc>
          <w:tcPr>
            <w:tcW w:w="1020" w:type="dxa"/>
          </w:tcPr>
          <w:p w14:paraId="116414F9" w14:textId="79AC2282" w:rsidR="4E9628F8" w:rsidRDefault="7F3F426C" w:rsidP="34006504">
            <w:r>
              <w:t>3</w:t>
            </w:r>
          </w:p>
        </w:tc>
      </w:tr>
      <w:tr w:rsidR="34006504" w14:paraId="06E2F7D1" w14:textId="77777777" w:rsidTr="2DBD41B3">
        <w:trPr>
          <w:trHeight w:val="300"/>
        </w:trPr>
        <w:tc>
          <w:tcPr>
            <w:tcW w:w="990" w:type="dxa"/>
          </w:tcPr>
          <w:p w14:paraId="5B498DBF" w14:textId="4BE2BDD9" w:rsidR="4E9628F8" w:rsidRDefault="008520D5" w:rsidP="34006504">
            <w:r>
              <w:t>09</w:t>
            </w:r>
            <w:r w:rsidR="4E9628F8">
              <w:t>/03</w:t>
            </w:r>
          </w:p>
        </w:tc>
        <w:tc>
          <w:tcPr>
            <w:tcW w:w="3825" w:type="dxa"/>
          </w:tcPr>
          <w:p w14:paraId="019FFFE1" w14:textId="79F6F8EC" w:rsidR="4E9628F8" w:rsidRDefault="4E9628F8" w:rsidP="34006504">
            <w:r>
              <w:t>Demonstratie aan eindgebruikers</w:t>
            </w:r>
          </w:p>
        </w:tc>
        <w:tc>
          <w:tcPr>
            <w:tcW w:w="3795" w:type="dxa"/>
          </w:tcPr>
          <w:p w14:paraId="55386320" w14:textId="7E01C17A" w:rsidR="4E9628F8" w:rsidRDefault="4E9628F8" w:rsidP="34006504">
            <w:r>
              <w:t>Demo + Peer-evaluatie</w:t>
            </w:r>
          </w:p>
        </w:tc>
        <w:tc>
          <w:tcPr>
            <w:tcW w:w="1020" w:type="dxa"/>
          </w:tcPr>
          <w:p w14:paraId="2EB30F01" w14:textId="54C20E0D" w:rsidR="4E9628F8" w:rsidRDefault="1DC10CB6" w:rsidP="34006504">
            <w:r>
              <w:t>9</w:t>
            </w:r>
          </w:p>
        </w:tc>
      </w:tr>
    </w:tbl>
    <w:p w14:paraId="1D960F42" w14:textId="4033D169" w:rsidR="34006504" w:rsidRDefault="34006504" w:rsidP="34006504"/>
    <w:p w14:paraId="5E911D37" w14:textId="33F5123D" w:rsidR="34006504" w:rsidRDefault="34006504" w:rsidP="34006504"/>
    <w:p w14:paraId="53AC0B5C" w14:textId="322EF072" w:rsidR="004B3437" w:rsidRDefault="004B3437" w:rsidP="004B3437">
      <w:pPr>
        <w:pStyle w:val="Heading1"/>
      </w:pPr>
      <w:r>
        <w:t>Selecteren van een kantoortoepassing</w:t>
      </w:r>
      <w:r w:rsidR="00646171">
        <w:t xml:space="preserve"> (3 punten)</w:t>
      </w:r>
    </w:p>
    <w:p w14:paraId="3F8C278C" w14:textId="140C0333" w:rsidR="005D03D9" w:rsidRDefault="005D03D9" w:rsidP="005D03D9">
      <w:r>
        <w:t>Stel een lijst op van populaire kantoorsoftware. Denk na over wat soort werk allemaal in een kantooromgeving wordt uitgevoerd</w:t>
      </w:r>
      <w:r w:rsidR="006825B2">
        <w:t xml:space="preserve"> en </w:t>
      </w:r>
      <w:r w:rsidR="00EE6348">
        <w:t xml:space="preserve">bij welke taken het gebruik van software een voordeel kan opleveren. </w:t>
      </w:r>
      <w:r w:rsidR="0011502E">
        <w:t xml:space="preserve">Ga vervolgens op zoek naar software die je hierbij kunnen helpen. </w:t>
      </w:r>
    </w:p>
    <w:p w14:paraId="6E70BAD4" w14:textId="77777777" w:rsidR="00641BCA" w:rsidRDefault="00641BCA" w:rsidP="005D03D9"/>
    <w:p w14:paraId="5A219840" w14:textId="1C459543" w:rsidR="00641BCA" w:rsidRPr="005D03D9" w:rsidRDefault="00641BCA" w:rsidP="005D03D9">
      <w:r w:rsidRPr="58CCF0A7">
        <w:rPr>
          <w:b/>
          <w:bCs/>
          <w:u w:val="single"/>
        </w:rPr>
        <w:t>Indienen</w:t>
      </w:r>
      <w:r>
        <w:t xml:space="preserve">: </w:t>
      </w:r>
      <w:r w:rsidR="008520D5">
        <w:t>stuur de opdracht door via smartschool naar Vital Vercleyen</w:t>
      </w:r>
      <w:r>
        <w:t xml:space="preserve">. </w:t>
      </w:r>
      <w:r w:rsidR="00FF52A1">
        <w:t>Er</w:t>
      </w:r>
      <w:r>
        <w:t xml:space="preserve"> is</w:t>
      </w:r>
      <w:r w:rsidR="00FF52A1">
        <w:t xml:space="preserve"> hiervoor in </w:t>
      </w:r>
      <w:r w:rsidR="008520D5">
        <w:t xml:space="preserve">de github </w:t>
      </w:r>
      <w:r>
        <w:t>een opdracht voorzien met een invulsjabloon. Vul het document in en dien de opdracht in voor de deadline.</w:t>
      </w:r>
      <w:r w:rsidR="00EF09E3">
        <w:t xml:space="preserve"> De daaropvolgende les krijg je antwoord of je onderwerp is goedgekeurd.</w:t>
      </w:r>
    </w:p>
    <w:p w14:paraId="7CC64D00" w14:textId="17FE185A" w:rsidR="004B3437" w:rsidRDefault="004B3437" w:rsidP="004B3437">
      <w:pPr>
        <w:pStyle w:val="Heading1"/>
      </w:pPr>
      <w:r>
        <w:lastRenderedPageBreak/>
        <w:t>Exploreren van de toepassing</w:t>
      </w:r>
      <w:r w:rsidR="00646171">
        <w:t xml:space="preserve"> (</w:t>
      </w:r>
      <w:r w:rsidR="3B1450FE">
        <w:t>3</w:t>
      </w:r>
      <w:r w:rsidR="00646171">
        <w:t xml:space="preserve"> punten)</w:t>
      </w:r>
    </w:p>
    <w:p w14:paraId="28836C2F" w14:textId="5BB45882" w:rsidR="00EF09E3" w:rsidRDefault="00EF09E3" w:rsidP="00EF09E3">
      <w:r>
        <w:t xml:space="preserve">Verken de mogelijkheden van de software. Leer zelfstandig de basis van de software. Maak hierbij gebruik van online bronnen (tutorials, documentatie, videos, artikels…). Zorg ervoor dat je deze </w:t>
      </w:r>
      <w:r w:rsidR="00275CB1">
        <w:t>bronnen goed bijhoudt.</w:t>
      </w:r>
    </w:p>
    <w:p w14:paraId="0DE589BA" w14:textId="1ECC2701" w:rsidR="00275CB1" w:rsidRDefault="00275CB1" w:rsidP="00EF09E3">
      <w:r>
        <w:t xml:space="preserve">Eenmaal je de basis begrijpt, werk dan een demonstratie uit. De bedoeling is dat je zal </w:t>
      </w:r>
      <w:r w:rsidR="0085178D">
        <w:t>tonen</w:t>
      </w:r>
      <w:r>
        <w:t xml:space="preserve"> aan je medeleerlingen hoe een bepaalde functie van de software w</w:t>
      </w:r>
      <w:r w:rsidR="0085178D">
        <w:t>erkt. Denk goed na over welke functie je demonstreert: zorg dat de functie duidelijk nuttig kan ingezet worden op de werkvloer. Je zal dit moeten motiveren tijdens de demonstratie.</w:t>
      </w:r>
    </w:p>
    <w:p w14:paraId="03258B88" w14:textId="604D6D18" w:rsidR="00CF72F0" w:rsidRDefault="00CF72F0" w:rsidP="00EF09E3">
      <w:r>
        <w:t>Op de github kan je een document terugvinden met een checklist om jou op weg te helpen.</w:t>
      </w:r>
    </w:p>
    <w:p w14:paraId="01701455" w14:textId="7E1A9491" w:rsidR="0085178D" w:rsidRPr="00EF09E3" w:rsidRDefault="00425075" w:rsidP="00EF09E3">
      <w:r w:rsidRPr="00FF52A1">
        <w:rPr>
          <w:b/>
          <w:bCs/>
          <w:u w:val="single"/>
        </w:rPr>
        <w:t>Indienen</w:t>
      </w:r>
      <w:r>
        <w:t xml:space="preserve">: </w:t>
      </w:r>
      <w:r w:rsidR="00530B6B">
        <w:t>stuur</w:t>
      </w:r>
      <w:r>
        <w:t xml:space="preserve"> je verzamelde bronnen en een beschrijving van je demo </w:t>
      </w:r>
      <w:r w:rsidR="00530B6B">
        <w:t>door via smartschool naar Vital Vercleyen</w:t>
      </w:r>
      <w:r w:rsidR="00CF72F0">
        <w:t xml:space="preserve"> in een zip-bestand</w:t>
      </w:r>
      <w:r>
        <w:t>.</w:t>
      </w:r>
    </w:p>
    <w:p w14:paraId="7576EB42" w14:textId="67006D67" w:rsidR="004B3437" w:rsidRDefault="004B3437" w:rsidP="004B3437">
      <w:pPr>
        <w:pStyle w:val="Heading1"/>
      </w:pPr>
      <w:r>
        <w:t>Demonstreren aan de gebruikers</w:t>
      </w:r>
      <w:r w:rsidR="00646171">
        <w:t xml:space="preserve"> (</w:t>
      </w:r>
      <w:r w:rsidR="3114730C">
        <w:t>4</w:t>
      </w:r>
      <w:r w:rsidR="00F23C22">
        <w:t xml:space="preserve"> punten)</w:t>
      </w:r>
    </w:p>
    <w:p w14:paraId="0E92B539" w14:textId="77777777" w:rsidR="00646171" w:rsidRDefault="004B3437" w:rsidP="004B3437">
      <w:r>
        <w:t>Je demonstreert je toepassing in de klas aan je medeleerlingen. Je krijgt hiervoor 7 tot 10 minuten.</w:t>
      </w:r>
      <w:r w:rsidR="00494BC0">
        <w:t xml:space="preserve"> </w:t>
      </w:r>
    </w:p>
    <w:p w14:paraId="7ADDCD44" w14:textId="77777777" w:rsidR="00646171" w:rsidRDefault="00494BC0" w:rsidP="004B3437">
      <w:r>
        <w:t>Begin met een korte inleid</w:t>
      </w:r>
      <w:r w:rsidR="008457F7">
        <w:t>ende uitleg</w:t>
      </w:r>
      <w:r>
        <w:t xml:space="preserve"> tot je software.</w:t>
      </w:r>
      <w:r w:rsidR="00646171">
        <w:t xml:space="preserve"> Vertel wat de software juist kan en waarom ze nuttig kan zijn in een kantooromgeving.</w:t>
      </w:r>
      <w:r>
        <w:t xml:space="preserve"> </w:t>
      </w:r>
    </w:p>
    <w:p w14:paraId="76803791" w14:textId="3291540F" w:rsidR="004B3437" w:rsidRPr="004B3437" w:rsidRDefault="00494BC0" w:rsidP="004B3437">
      <w:r>
        <w:t xml:space="preserve">Ga ervan uit dat je medeleerlingen de software nog niet kennen. </w:t>
      </w:r>
      <w:r w:rsidR="008457F7">
        <w:t xml:space="preserve">Vervolgens leg je één specifieke </w:t>
      </w:r>
      <w:r w:rsidR="00646171">
        <w:t>functie/actie/gebruik van de software uit</w:t>
      </w:r>
      <w:r w:rsidR="68400AE9">
        <w:t>.</w:t>
      </w:r>
    </w:p>
    <w:p w14:paraId="76DA00E7" w14:textId="4A9F57AC" w:rsidR="00697246" w:rsidRDefault="6385170A" w:rsidP="00F23C22">
      <w:pPr>
        <w:pStyle w:val="Heading1"/>
      </w:pPr>
      <w:r>
        <w:t>Peer- en zelfe</w:t>
      </w:r>
      <w:r w:rsidR="00D974C4">
        <w:t>valuatie (3 punten)</w:t>
      </w:r>
    </w:p>
    <w:p w14:paraId="0671B391" w14:textId="66CFE0F9" w:rsidR="5DA1A4B6" w:rsidRDefault="5DA1A4B6" w:rsidP="34006504">
      <w:r>
        <w:t>Tijdens de demonstratie van een kantoorpakket zal telkens één medeleerling als evaluator optreden. Deze medeleerling geeft na de demonstratie enkele bijkome</w:t>
      </w:r>
      <w:r w:rsidR="3D16C6DC">
        <w:t>nde vragen en geeft vervolgens</w:t>
      </w:r>
      <w:r>
        <w:t xml:space="preserve"> kort zijn mening over de demo</w:t>
      </w:r>
      <w:r w:rsidR="200BCCF5">
        <w:t xml:space="preserve">. Hij </w:t>
      </w:r>
      <w:r w:rsidR="00F14B37">
        <w:t>stuurt</w:t>
      </w:r>
      <w:r w:rsidR="200BCCF5">
        <w:t xml:space="preserve"> ook het peer-evaluatiedocument </w:t>
      </w:r>
      <w:r w:rsidR="00F14B37">
        <w:t>door via smartschool naar Vital Vercleyen.</w:t>
      </w:r>
    </w:p>
    <w:p w14:paraId="1C7FE35C" w14:textId="61943D6D" w:rsidR="34006504" w:rsidRDefault="34006504" w:rsidP="34006504"/>
    <w:p w14:paraId="2CCEB407" w14:textId="7A669562" w:rsidR="5D90D008" w:rsidRDefault="5D90D008" w:rsidP="34006504">
      <w:r>
        <w:t>Tot slot vult elke leerling ook een reflectie/evaluatie van de eigen demo in. Hierbij is het de bedoeling dat je nadenkt over hoe je je demo aan je medeleerlingen gegeven hebt</w:t>
      </w:r>
      <w:r w:rsidR="478562B9">
        <w:t>. Wat ging goed? Wat kan beter? Deze reflectie is een aanzet tot nadenken over hoe je met gebruikers communiceert over een voor hen onbekend product.</w:t>
      </w:r>
    </w:p>
    <w:p w14:paraId="1F89ED31" w14:textId="5C2A9217" w:rsidR="00D974C4" w:rsidRPr="00D974C4" w:rsidRDefault="00D974C4" w:rsidP="00D974C4">
      <w:pPr>
        <w:pStyle w:val="Heading1"/>
      </w:pPr>
      <w:r>
        <w:t>Volgen van de opdrachtinstructies (</w:t>
      </w:r>
      <w:r w:rsidR="41000C89">
        <w:t>2</w:t>
      </w:r>
      <w:r>
        <w:t xml:space="preserve"> punten)</w:t>
      </w:r>
    </w:p>
    <w:p w14:paraId="5EE48A8E" w14:textId="3D65B5E5" w:rsidR="00697246" w:rsidRDefault="04581891">
      <w:pPr>
        <w:tabs>
          <w:tab w:val="clear" w:pos="9072"/>
        </w:tabs>
        <w:spacing w:after="160" w:line="259" w:lineRule="auto"/>
      </w:pPr>
      <w:r>
        <w:t xml:space="preserve">Als onderdeel van de leerplandoelstellingen Applicatie- en Databeheer wordt verwacht van leerlingen dat ze in staat zijn zelfstandig te werken en daarbij de gegeven instructies </w:t>
      </w:r>
      <w:r w:rsidR="37A66D2A">
        <w:t xml:space="preserve">volgen. </w:t>
      </w:r>
      <w:r w:rsidR="04C4090B">
        <w:t>Volgende LPDs zijn aan de orde tijdens deze opdracht:</w:t>
      </w:r>
    </w:p>
    <w:p w14:paraId="22C681ED" w14:textId="7D01EE61" w:rsidR="04C4090B" w:rsidRDefault="04C4090B" w:rsidP="34006504">
      <w:pPr>
        <w:pStyle w:val="ListParagraph"/>
        <w:numPr>
          <w:ilvl w:val="0"/>
          <w:numId w:val="1"/>
        </w:numPr>
        <w:tabs>
          <w:tab w:val="clear" w:pos="9072"/>
        </w:tabs>
        <w:spacing w:after="160" w:line="259" w:lineRule="auto"/>
        <w:rPr>
          <w:rFonts w:ascii="Roboto" w:eastAsia="Roboto" w:hAnsi="Roboto" w:cs="Roboto"/>
          <w:color w:val="000000" w:themeColor="text1"/>
          <w:sz w:val="21"/>
          <w:szCs w:val="21"/>
        </w:rPr>
      </w:pPr>
      <w:r>
        <w:t xml:space="preserve">LPD 3: </w:t>
      </w:r>
      <w:r w:rsidRPr="34006504">
        <w:rPr>
          <w:rFonts w:ascii="Roboto" w:eastAsia="Roboto" w:hAnsi="Roboto" w:cs="Roboto"/>
          <w:color w:val="000000" w:themeColor="text1"/>
          <w:sz w:val="21"/>
          <w:szCs w:val="21"/>
        </w:rPr>
        <w:t>De leerlingen organiseren hun werkzaamheden op basis van de gegeven opdracht</w:t>
      </w:r>
    </w:p>
    <w:p w14:paraId="76BEE2DA" w14:textId="24EFBFE1" w:rsidR="04C4090B" w:rsidRDefault="04C4090B" w:rsidP="34006504">
      <w:pPr>
        <w:pStyle w:val="ListParagraph"/>
        <w:numPr>
          <w:ilvl w:val="0"/>
          <w:numId w:val="1"/>
        </w:numPr>
        <w:tabs>
          <w:tab w:val="clear" w:pos="9072"/>
        </w:tabs>
        <w:spacing w:after="160" w:line="259" w:lineRule="auto"/>
        <w:rPr>
          <w:rFonts w:ascii="Roboto" w:eastAsia="Roboto" w:hAnsi="Roboto" w:cs="Roboto"/>
          <w:color w:val="000000" w:themeColor="text1"/>
          <w:sz w:val="21"/>
          <w:szCs w:val="21"/>
        </w:rPr>
      </w:pPr>
      <w:r w:rsidRPr="34006504">
        <w:rPr>
          <w:rFonts w:ascii="Roboto" w:eastAsia="Roboto" w:hAnsi="Roboto" w:cs="Roboto"/>
          <w:color w:val="000000" w:themeColor="text1"/>
          <w:sz w:val="21"/>
          <w:szCs w:val="21"/>
        </w:rPr>
        <w:t>LPD 4: De leerlingen informeren zich over de opgelegde specificaties van de opdracht</w:t>
      </w:r>
    </w:p>
    <w:p w14:paraId="7D44D2C6" w14:textId="20281A13" w:rsidR="04C4090B" w:rsidRDefault="04C4090B" w:rsidP="34006504">
      <w:pPr>
        <w:pStyle w:val="ListParagraph"/>
        <w:numPr>
          <w:ilvl w:val="0"/>
          <w:numId w:val="1"/>
        </w:numPr>
        <w:tabs>
          <w:tab w:val="clear" w:pos="9072"/>
        </w:tabs>
        <w:spacing w:after="160" w:line="259" w:lineRule="auto"/>
        <w:rPr>
          <w:rFonts w:ascii="Roboto" w:eastAsia="Roboto" w:hAnsi="Roboto" w:cs="Roboto"/>
          <w:color w:val="000000" w:themeColor="text1"/>
          <w:sz w:val="21"/>
          <w:szCs w:val="21"/>
        </w:rPr>
      </w:pPr>
      <w:r w:rsidRPr="34006504">
        <w:rPr>
          <w:rFonts w:ascii="Roboto" w:eastAsia="Roboto" w:hAnsi="Roboto" w:cs="Roboto"/>
          <w:color w:val="000000" w:themeColor="text1"/>
          <w:sz w:val="21"/>
          <w:szCs w:val="21"/>
        </w:rPr>
        <w:t>LPD 5: De leerlingen gebruiken gericht en kritisch mogelijke hulpbronnen</w:t>
      </w:r>
    </w:p>
    <w:sectPr w:rsidR="04C4090B" w:rsidSect="00C706EE">
      <w:footerReference w:type="default" r:id="rId13"/>
      <w:pgSz w:w="11906" w:h="16838"/>
      <w:pgMar w:top="425" w:right="567" w:bottom="425" w:left="1701" w:header="709" w:footer="11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B1DCD" w14:textId="77777777" w:rsidR="00940EF9" w:rsidRDefault="00940EF9" w:rsidP="003B5EEC">
      <w:pPr>
        <w:spacing w:after="0"/>
      </w:pPr>
      <w:r>
        <w:separator/>
      </w:r>
    </w:p>
  </w:endnote>
  <w:endnote w:type="continuationSeparator" w:id="0">
    <w:p w14:paraId="3E7A8A05" w14:textId="77777777" w:rsidR="00940EF9" w:rsidRDefault="00940EF9" w:rsidP="003B5EE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ucidaSans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34267" w14:textId="2837D79D" w:rsidR="003B5EEC" w:rsidRPr="003B5EEC" w:rsidRDefault="00D42D70" w:rsidP="00C706EE">
    <w:pPr>
      <w:pStyle w:val="Footer"/>
      <w:tabs>
        <w:tab w:val="clear" w:pos="4536"/>
        <w:tab w:val="clear" w:pos="9072"/>
        <w:tab w:val="right" w:pos="9638"/>
      </w:tabs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STYLEREF  Titel  \* MERGEFORMAT </w:instrText>
    </w:r>
    <w:r>
      <w:rPr>
        <w:sz w:val="18"/>
        <w:szCs w:val="18"/>
      </w:rPr>
      <w:fldChar w:fldCharType="separate"/>
    </w:r>
    <w:r w:rsidR="00CF72F0">
      <w:rPr>
        <w:b/>
        <w:bCs/>
        <w:noProof/>
        <w:sz w:val="18"/>
        <w:szCs w:val="18"/>
        <w:lang w:val="en-US"/>
      </w:rPr>
      <w:t>Error! Use the Home tab to apply Titel to the text that you want to appear here.</w:t>
    </w:r>
    <w:r>
      <w:rPr>
        <w:sz w:val="18"/>
        <w:szCs w:val="18"/>
      </w:rPr>
      <w:fldChar w:fldCharType="end"/>
    </w:r>
    <w:r w:rsidR="003B5EEC" w:rsidRPr="003B5EEC">
      <w:rPr>
        <w:sz w:val="18"/>
        <w:szCs w:val="18"/>
      </w:rPr>
      <w:tab/>
    </w:r>
    <w:r w:rsidR="003B5EEC" w:rsidRPr="003B5EEC">
      <w:fldChar w:fldCharType="begin"/>
    </w:r>
    <w:r w:rsidR="003B5EEC" w:rsidRPr="003B5EEC">
      <w:instrText>PAGE   \* MERGEFORMAT</w:instrText>
    </w:r>
    <w:r w:rsidR="003B5EEC" w:rsidRPr="003B5EEC">
      <w:fldChar w:fldCharType="separate"/>
    </w:r>
    <w:r w:rsidR="00964C47" w:rsidRPr="00964C47">
      <w:rPr>
        <w:noProof/>
        <w:lang w:val="nl-NL"/>
      </w:rPr>
      <w:t>1</w:t>
    </w:r>
    <w:r w:rsidR="003B5EEC" w:rsidRPr="003B5EEC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07340" w14:textId="77777777" w:rsidR="00940EF9" w:rsidRDefault="00940EF9" w:rsidP="003B5EEC">
      <w:pPr>
        <w:spacing w:after="0"/>
      </w:pPr>
      <w:r>
        <w:separator/>
      </w:r>
    </w:p>
  </w:footnote>
  <w:footnote w:type="continuationSeparator" w:id="0">
    <w:p w14:paraId="409C23BB" w14:textId="77777777" w:rsidR="00940EF9" w:rsidRDefault="00940EF9" w:rsidP="003B5EE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CE26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D22898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06C30E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5A3CC8"/>
    <w:lvl w:ilvl="0">
      <w:start w:val="1"/>
      <w:numFmt w:val="decimal"/>
      <w:pStyle w:val="ListNumber2"/>
      <w:lvlText w:val="%1"/>
      <w:lvlJc w:val="left"/>
      <w:pPr>
        <w:ind w:left="700" w:hanging="360"/>
      </w:pPr>
      <w:rPr>
        <w:rFonts w:ascii="Trebuchet MS" w:hAnsi="Trebuchet MS" w:hint="default"/>
        <w:b/>
        <w:i w:val="0"/>
        <w:sz w:val="22"/>
      </w:rPr>
    </w:lvl>
  </w:abstractNum>
  <w:abstractNum w:abstractNumId="4" w15:restartNumberingAfterBreak="0">
    <w:nsid w:val="FFFFFF80"/>
    <w:multiLevelType w:val="singleLevel"/>
    <w:tmpl w:val="E52A0C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A8BB7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1EF3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36A200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EA450F8"/>
    <w:lvl w:ilvl="0">
      <w:start w:val="1"/>
      <w:numFmt w:val="decimal"/>
      <w:pStyle w:val="ListNumber"/>
      <w:lvlText w:val="%1"/>
      <w:lvlJc w:val="left"/>
      <w:pPr>
        <w:ind w:left="360" w:hanging="360"/>
      </w:pPr>
      <w:rPr>
        <w:rFonts w:ascii="Trebuchet MS" w:hAnsi="Trebuchet MS" w:hint="default"/>
        <w:b/>
        <w:i w:val="0"/>
        <w:sz w:val="22"/>
      </w:rPr>
    </w:lvl>
  </w:abstractNum>
  <w:abstractNum w:abstractNumId="9" w15:restartNumberingAfterBreak="0">
    <w:nsid w:val="FFFFFF89"/>
    <w:multiLevelType w:val="singleLevel"/>
    <w:tmpl w:val="87B6E8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937CC7"/>
    <w:multiLevelType w:val="hybridMultilevel"/>
    <w:tmpl w:val="64FA250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8B79C4"/>
    <w:multiLevelType w:val="hybridMultilevel"/>
    <w:tmpl w:val="698A3D88"/>
    <w:lvl w:ilvl="0" w:tplc="D6645C82">
      <w:start w:val="1"/>
      <w:numFmt w:val="decimal"/>
      <w:pStyle w:val="Heading1"/>
      <w:lvlText w:val="%1"/>
      <w:lvlJc w:val="left"/>
      <w:pPr>
        <w:ind w:left="720" w:hanging="360"/>
      </w:pPr>
      <w:rPr>
        <w:rFonts w:ascii="Trebuchet MS" w:hAnsi="Trebuchet MS" w:hint="default"/>
        <w:b/>
        <w:i w:val="0"/>
        <w:sz w:val="22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1E0514"/>
    <w:multiLevelType w:val="hybridMultilevel"/>
    <w:tmpl w:val="08AC15E8"/>
    <w:lvl w:ilvl="0" w:tplc="B08429FE">
      <w:start w:val="1"/>
      <w:numFmt w:val="lowerLetter"/>
      <w:pStyle w:val="Heading2"/>
      <w:lvlText w:val="%1"/>
      <w:lvlJc w:val="left"/>
      <w:pPr>
        <w:ind w:left="1004" w:hanging="360"/>
      </w:pPr>
      <w:rPr>
        <w:rFonts w:hint="default"/>
        <w:sz w:val="20"/>
      </w:rPr>
    </w:lvl>
    <w:lvl w:ilvl="1" w:tplc="08130019" w:tentative="1">
      <w:start w:val="1"/>
      <w:numFmt w:val="lowerLetter"/>
      <w:lvlText w:val="%2."/>
      <w:lvlJc w:val="left"/>
      <w:pPr>
        <w:ind w:left="1724" w:hanging="360"/>
      </w:pPr>
    </w:lvl>
    <w:lvl w:ilvl="2" w:tplc="0813001B" w:tentative="1">
      <w:start w:val="1"/>
      <w:numFmt w:val="lowerRoman"/>
      <w:lvlText w:val="%3."/>
      <w:lvlJc w:val="right"/>
      <w:pPr>
        <w:ind w:left="2444" w:hanging="180"/>
      </w:pPr>
    </w:lvl>
    <w:lvl w:ilvl="3" w:tplc="0813000F" w:tentative="1">
      <w:start w:val="1"/>
      <w:numFmt w:val="decimal"/>
      <w:lvlText w:val="%4."/>
      <w:lvlJc w:val="left"/>
      <w:pPr>
        <w:ind w:left="3164" w:hanging="360"/>
      </w:pPr>
    </w:lvl>
    <w:lvl w:ilvl="4" w:tplc="08130019" w:tentative="1">
      <w:start w:val="1"/>
      <w:numFmt w:val="lowerLetter"/>
      <w:lvlText w:val="%5."/>
      <w:lvlJc w:val="left"/>
      <w:pPr>
        <w:ind w:left="3884" w:hanging="360"/>
      </w:pPr>
    </w:lvl>
    <w:lvl w:ilvl="5" w:tplc="0813001B" w:tentative="1">
      <w:start w:val="1"/>
      <w:numFmt w:val="lowerRoman"/>
      <w:lvlText w:val="%6."/>
      <w:lvlJc w:val="right"/>
      <w:pPr>
        <w:ind w:left="4604" w:hanging="180"/>
      </w:pPr>
    </w:lvl>
    <w:lvl w:ilvl="6" w:tplc="0813000F" w:tentative="1">
      <w:start w:val="1"/>
      <w:numFmt w:val="decimal"/>
      <w:lvlText w:val="%7."/>
      <w:lvlJc w:val="left"/>
      <w:pPr>
        <w:ind w:left="5324" w:hanging="360"/>
      </w:pPr>
    </w:lvl>
    <w:lvl w:ilvl="7" w:tplc="08130019" w:tentative="1">
      <w:start w:val="1"/>
      <w:numFmt w:val="lowerLetter"/>
      <w:lvlText w:val="%8."/>
      <w:lvlJc w:val="left"/>
      <w:pPr>
        <w:ind w:left="6044" w:hanging="360"/>
      </w:pPr>
    </w:lvl>
    <w:lvl w:ilvl="8" w:tplc="0813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3B383EE5"/>
    <w:multiLevelType w:val="hybridMultilevel"/>
    <w:tmpl w:val="5204F14E"/>
    <w:lvl w:ilvl="0" w:tplc="DB92240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C3E44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7AC0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6456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A0F3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F20C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E07C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E207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4AB9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A6F646"/>
    <w:multiLevelType w:val="hybridMultilevel"/>
    <w:tmpl w:val="B7385B2A"/>
    <w:lvl w:ilvl="0" w:tplc="BE704B4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40AE1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04BD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549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06EA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A3A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D2E3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1404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BA27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2D1D87"/>
    <w:multiLevelType w:val="hybridMultilevel"/>
    <w:tmpl w:val="0726C12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967083">
    <w:abstractNumId w:val="14"/>
  </w:num>
  <w:num w:numId="2" w16cid:durableId="1789154600">
    <w:abstractNumId w:val="13"/>
  </w:num>
  <w:num w:numId="3" w16cid:durableId="695354686">
    <w:abstractNumId w:val="10"/>
  </w:num>
  <w:num w:numId="4" w16cid:durableId="1697383111">
    <w:abstractNumId w:val="15"/>
  </w:num>
  <w:num w:numId="5" w16cid:durableId="569121949">
    <w:abstractNumId w:val="9"/>
  </w:num>
  <w:num w:numId="6" w16cid:durableId="507410920">
    <w:abstractNumId w:val="7"/>
  </w:num>
  <w:num w:numId="7" w16cid:durableId="1474517435">
    <w:abstractNumId w:val="6"/>
  </w:num>
  <w:num w:numId="8" w16cid:durableId="542638783">
    <w:abstractNumId w:val="5"/>
  </w:num>
  <w:num w:numId="9" w16cid:durableId="894852853">
    <w:abstractNumId w:val="4"/>
  </w:num>
  <w:num w:numId="10" w16cid:durableId="98455518">
    <w:abstractNumId w:val="8"/>
  </w:num>
  <w:num w:numId="11" w16cid:durableId="1031344966">
    <w:abstractNumId w:val="3"/>
  </w:num>
  <w:num w:numId="12" w16cid:durableId="1748919700">
    <w:abstractNumId w:val="2"/>
  </w:num>
  <w:num w:numId="13" w16cid:durableId="509293434">
    <w:abstractNumId w:val="1"/>
  </w:num>
  <w:num w:numId="14" w16cid:durableId="20983852">
    <w:abstractNumId w:val="0"/>
  </w:num>
  <w:num w:numId="15" w16cid:durableId="866136017">
    <w:abstractNumId w:val="11"/>
  </w:num>
  <w:num w:numId="16" w16cid:durableId="21369500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C47"/>
    <w:rsid w:val="00035E89"/>
    <w:rsid w:val="000E6EC2"/>
    <w:rsid w:val="0011502E"/>
    <w:rsid w:val="00183B07"/>
    <w:rsid w:val="00194564"/>
    <w:rsid w:val="001B7046"/>
    <w:rsid w:val="001E4B92"/>
    <w:rsid w:val="00275CB1"/>
    <w:rsid w:val="002A1863"/>
    <w:rsid w:val="003478D0"/>
    <w:rsid w:val="00377510"/>
    <w:rsid w:val="00392CA1"/>
    <w:rsid w:val="003B1E71"/>
    <w:rsid w:val="003B5EEC"/>
    <w:rsid w:val="003C756B"/>
    <w:rsid w:val="00425075"/>
    <w:rsid w:val="00457FEB"/>
    <w:rsid w:val="00461BE2"/>
    <w:rsid w:val="00494BC0"/>
    <w:rsid w:val="004B3437"/>
    <w:rsid w:val="004E561B"/>
    <w:rsid w:val="00530B6B"/>
    <w:rsid w:val="00534DB1"/>
    <w:rsid w:val="00537A73"/>
    <w:rsid w:val="005C7F4D"/>
    <w:rsid w:val="005D03D9"/>
    <w:rsid w:val="00602A14"/>
    <w:rsid w:val="00641BCA"/>
    <w:rsid w:val="00646171"/>
    <w:rsid w:val="006754F3"/>
    <w:rsid w:val="006825B2"/>
    <w:rsid w:val="00684C4C"/>
    <w:rsid w:val="00697246"/>
    <w:rsid w:val="006C48CD"/>
    <w:rsid w:val="006D3528"/>
    <w:rsid w:val="006E6AD8"/>
    <w:rsid w:val="007544C2"/>
    <w:rsid w:val="00771085"/>
    <w:rsid w:val="007757E3"/>
    <w:rsid w:val="00781DC6"/>
    <w:rsid w:val="007821B1"/>
    <w:rsid w:val="0078304D"/>
    <w:rsid w:val="007A6B34"/>
    <w:rsid w:val="007E4C7E"/>
    <w:rsid w:val="00805F9C"/>
    <w:rsid w:val="00813FEC"/>
    <w:rsid w:val="008457F7"/>
    <w:rsid w:val="0085178D"/>
    <w:rsid w:val="008520D5"/>
    <w:rsid w:val="00860529"/>
    <w:rsid w:val="00893335"/>
    <w:rsid w:val="008C14F5"/>
    <w:rsid w:val="00940EF9"/>
    <w:rsid w:val="00960762"/>
    <w:rsid w:val="00964C47"/>
    <w:rsid w:val="00966D78"/>
    <w:rsid w:val="009901BF"/>
    <w:rsid w:val="00993486"/>
    <w:rsid w:val="009E268C"/>
    <w:rsid w:val="00A05E8E"/>
    <w:rsid w:val="00A200AF"/>
    <w:rsid w:val="00A460DC"/>
    <w:rsid w:val="00AD79B6"/>
    <w:rsid w:val="00B076C5"/>
    <w:rsid w:val="00BF1F19"/>
    <w:rsid w:val="00C45BA9"/>
    <w:rsid w:val="00C621ED"/>
    <w:rsid w:val="00C649A0"/>
    <w:rsid w:val="00C706EE"/>
    <w:rsid w:val="00C71377"/>
    <w:rsid w:val="00C97BF0"/>
    <w:rsid w:val="00CE7A80"/>
    <w:rsid w:val="00CF1118"/>
    <w:rsid w:val="00CF72F0"/>
    <w:rsid w:val="00D01B58"/>
    <w:rsid w:val="00D25DB4"/>
    <w:rsid w:val="00D42D70"/>
    <w:rsid w:val="00D7182B"/>
    <w:rsid w:val="00D974C4"/>
    <w:rsid w:val="00DD3294"/>
    <w:rsid w:val="00E54174"/>
    <w:rsid w:val="00EA3F36"/>
    <w:rsid w:val="00EC10E3"/>
    <w:rsid w:val="00EC4C64"/>
    <w:rsid w:val="00ED06E1"/>
    <w:rsid w:val="00EE6348"/>
    <w:rsid w:val="00EF09E3"/>
    <w:rsid w:val="00F14B37"/>
    <w:rsid w:val="00F23C22"/>
    <w:rsid w:val="00F2594F"/>
    <w:rsid w:val="00F5137D"/>
    <w:rsid w:val="00F60732"/>
    <w:rsid w:val="00FA1FC4"/>
    <w:rsid w:val="00FF3317"/>
    <w:rsid w:val="00FF52A1"/>
    <w:rsid w:val="02A1C1D1"/>
    <w:rsid w:val="04581891"/>
    <w:rsid w:val="04C4090B"/>
    <w:rsid w:val="05D20286"/>
    <w:rsid w:val="0781C7B9"/>
    <w:rsid w:val="09D7B8F3"/>
    <w:rsid w:val="0D3E19B8"/>
    <w:rsid w:val="0F0BA85C"/>
    <w:rsid w:val="0FD5C930"/>
    <w:rsid w:val="10039C71"/>
    <w:rsid w:val="10C6F621"/>
    <w:rsid w:val="11DE7A0E"/>
    <w:rsid w:val="17C3676D"/>
    <w:rsid w:val="182BC9F3"/>
    <w:rsid w:val="19FEB870"/>
    <w:rsid w:val="1C2FF8EF"/>
    <w:rsid w:val="1D654D7C"/>
    <w:rsid w:val="1DC10CB6"/>
    <w:rsid w:val="1EB990F4"/>
    <w:rsid w:val="200BCCF5"/>
    <w:rsid w:val="228E676D"/>
    <w:rsid w:val="243669BD"/>
    <w:rsid w:val="25512802"/>
    <w:rsid w:val="25D0BEA6"/>
    <w:rsid w:val="2A9DCB5D"/>
    <w:rsid w:val="2D34F1C1"/>
    <w:rsid w:val="2DBD41B3"/>
    <w:rsid w:val="2EB53802"/>
    <w:rsid w:val="2F174750"/>
    <w:rsid w:val="3113EAF5"/>
    <w:rsid w:val="3114730C"/>
    <w:rsid w:val="31AFDF57"/>
    <w:rsid w:val="31DA9DDE"/>
    <w:rsid w:val="3327F05E"/>
    <w:rsid w:val="34006504"/>
    <w:rsid w:val="34E2FC5A"/>
    <w:rsid w:val="37A66D2A"/>
    <w:rsid w:val="38F41F73"/>
    <w:rsid w:val="39B639A3"/>
    <w:rsid w:val="3AEA330F"/>
    <w:rsid w:val="3B1450FE"/>
    <w:rsid w:val="3BD573AE"/>
    <w:rsid w:val="3D16C6DC"/>
    <w:rsid w:val="3F17EF9F"/>
    <w:rsid w:val="3F1D6C83"/>
    <w:rsid w:val="40FCBED3"/>
    <w:rsid w:val="41000C89"/>
    <w:rsid w:val="4321B532"/>
    <w:rsid w:val="4392141F"/>
    <w:rsid w:val="43B9D526"/>
    <w:rsid w:val="45D5661F"/>
    <w:rsid w:val="471532EF"/>
    <w:rsid w:val="474CF81E"/>
    <w:rsid w:val="478562B9"/>
    <w:rsid w:val="47A9F982"/>
    <w:rsid w:val="4E9628F8"/>
    <w:rsid w:val="4F2BB237"/>
    <w:rsid w:val="55254243"/>
    <w:rsid w:val="5634B29A"/>
    <w:rsid w:val="580C066C"/>
    <w:rsid w:val="58CCF0A7"/>
    <w:rsid w:val="5A455526"/>
    <w:rsid w:val="5AC100AE"/>
    <w:rsid w:val="5D90D008"/>
    <w:rsid w:val="5DA1A4B6"/>
    <w:rsid w:val="5DD936D5"/>
    <w:rsid w:val="5E09D761"/>
    <w:rsid w:val="5E3F7748"/>
    <w:rsid w:val="5F737B2B"/>
    <w:rsid w:val="61C8F7C8"/>
    <w:rsid w:val="6273547A"/>
    <w:rsid w:val="6385170A"/>
    <w:rsid w:val="66583630"/>
    <w:rsid w:val="68400AE9"/>
    <w:rsid w:val="6940FFCF"/>
    <w:rsid w:val="6B385181"/>
    <w:rsid w:val="6D44D617"/>
    <w:rsid w:val="7050D66D"/>
    <w:rsid w:val="71A4546D"/>
    <w:rsid w:val="75FC6BA6"/>
    <w:rsid w:val="794F0E39"/>
    <w:rsid w:val="7E7C605F"/>
    <w:rsid w:val="7F3F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543517"/>
  <w15:chartTrackingRefBased/>
  <w15:docId w15:val="{6504ED6E-BAAB-4430-951D-3820817F4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246"/>
    <w:pPr>
      <w:tabs>
        <w:tab w:val="right" w:pos="9072"/>
      </w:tabs>
      <w:spacing w:after="120" w:line="240" w:lineRule="auto"/>
    </w:pPr>
    <w:rPr>
      <w:rFonts w:ascii="Trebuchet MS" w:hAnsi="Trebuchet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21ED"/>
    <w:pPr>
      <w:keepNext/>
      <w:keepLines/>
      <w:numPr>
        <w:numId w:val="15"/>
      </w:numPr>
      <w:spacing w:before="240"/>
      <w:ind w:left="284" w:hanging="284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21ED"/>
    <w:pPr>
      <w:keepNext/>
      <w:keepLines/>
      <w:numPr>
        <w:numId w:val="16"/>
      </w:numPr>
      <w:spacing w:before="120"/>
      <w:ind w:left="568" w:hanging="284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59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D01B58"/>
    <w:pPr>
      <w:keepNext/>
      <w:autoSpaceDE w:val="0"/>
      <w:autoSpaceDN w:val="0"/>
      <w:adjustRightInd w:val="0"/>
      <w:jc w:val="both"/>
      <w:outlineLvl w:val="4"/>
    </w:pPr>
    <w:rPr>
      <w:rFonts w:ascii="Verdana" w:eastAsia="Times New Roman" w:hAnsi="Verdana" w:cs="Times New Roman"/>
      <w:b/>
      <w:bCs/>
      <w:color w:val="CC3300"/>
      <w:sz w:val="16"/>
      <w:szCs w:val="16"/>
      <w:lang w:val="nl-NL"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D01B58"/>
    <w:rPr>
      <w:rFonts w:ascii="Verdana" w:eastAsia="Times New Roman" w:hAnsi="Verdana" w:cs="Times New Roman"/>
      <w:b/>
      <w:bCs/>
      <w:color w:val="CC3300"/>
      <w:sz w:val="16"/>
      <w:szCs w:val="16"/>
      <w:lang w:val="nl-NL" w:eastAsia="nl-NL"/>
    </w:rPr>
  </w:style>
  <w:style w:type="paragraph" w:styleId="Title">
    <w:name w:val="Title"/>
    <w:basedOn w:val="Normal"/>
    <w:next w:val="Normal"/>
    <w:link w:val="TitleChar"/>
    <w:uiPriority w:val="10"/>
    <w:qFormat/>
    <w:rsid w:val="00D7182B"/>
    <w:pPr>
      <w:pBdr>
        <w:bottom w:val="single" w:sz="8" w:space="1" w:color="7F7F7F" w:themeColor="text1" w:themeTint="80"/>
      </w:pBdr>
      <w:spacing w:before="120" w:after="200"/>
      <w:contextualSpacing/>
      <w:jc w:val="center"/>
    </w:pPr>
    <w:rPr>
      <w:rFonts w:ascii="Arial Rounded MT Bold" w:eastAsiaTheme="majorEastAsia" w:hAnsi="Arial Rounded MT Bold" w:cstheme="majorBidi"/>
      <w:color w:val="595959" w:themeColor="text1" w:themeTint="A6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82B"/>
    <w:rPr>
      <w:rFonts w:ascii="Arial Rounded MT Bold" w:eastAsiaTheme="majorEastAsia" w:hAnsi="Arial Rounded MT Bold" w:cstheme="majorBidi"/>
      <w:color w:val="595959" w:themeColor="text1" w:themeTint="A6"/>
      <w:spacing w:val="-10"/>
      <w:kern w:val="28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621ED"/>
    <w:rPr>
      <w:rFonts w:ascii="Trebuchet MS" w:eastAsiaTheme="majorEastAsia" w:hAnsi="Trebuchet MS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621ED"/>
    <w:rPr>
      <w:rFonts w:ascii="Trebuchet MS" w:eastAsiaTheme="majorEastAsia" w:hAnsi="Trebuchet MS" w:cstheme="majorBidi"/>
      <w:b/>
      <w:szCs w:val="26"/>
    </w:rPr>
  </w:style>
  <w:style w:type="paragraph" w:styleId="ListParagraph">
    <w:name w:val="List Paragraph"/>
    <w:basedOn w:val="Normal"/>
    <w:uiPriority w:val="34"/>
    <w:qFormat/>
    <w:rsid w:val="00D01B58"/>
    <w:pPr>
      <w:ind w:left="340" w:hanging="340"/>
      <w:contextualSpacing/>
    </w:pPr>
  </w:style>
  <w:style w:type="paragraph" w:styleId="ListNumber">
    <w:name w:val="List Number"/>
    <w:basedOn w:val="Normal"/>
    <w:uiPriority w:val="99"/>
    <w:unhideWhenUsed/>
    <w:rsid w:val="00461BE2"/>
    <w:pPr>
      <w:keepNext/>
      <w:numPr>
        <w:numId w:val="10"/>
      </w:numPr>
      <w:spacing w:before="120"/>
      <w:ind w:left="357" w:hanging="357"/>
      <w:contextualSpacing/>
    </w:pPr>
    <w:rPr>
      <w:b/>
    </w:rPr>
  </w:style>
  <w:style w:type="paragraph" w:styleId="ListNumber2">
    <w:name w:val="List Number 2"/>
    <w:basedOn w:val="Normal"/>
    <w:uiPriority w:val="99"/>
    <w:unhideWhenUsed/>
    <w:rsid w:val="003B5EEC"/>
    <w:pPr>
      <w:keepNext/>
      <w:numPr>
        <w:numId w:val="11"/>
      </w:numPr>
      <w:spacing w:before="120"/>
      <w:ind w:left="697" w:hanging="357"/>
      <w:contextualSpacing/>
    </w:pPr>
    <w:rPr>
      <w:b/>
    </w:rPr>
  </w:style>
  <w:style w:type="table" w:styleId="TableGrid">
    <w:name w:val="Table Grid"/>
    <w:basedOn w:val="TableNormal"/>
    <w:uiPriority w:val="39"/>
    <w:rsid w:val="003B5E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 w:eastAsia="nl-N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2">
    <w:name w:val="Grid Table 4 Accent 2"/>
    <w:basedOn w:val="TableNormal"/>
    <w:uiPriority w:val="49"/>
    <w:rsid w:val="003B5E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 w:eastAsia="nl-N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B5EEC"/>
    <w:pPr>
      <w:tabs>
        <w:tab w:val="center" w:pos="453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B5EEC"/>
    <w:rPr>
      <w:rFonts w:ascii="Trebuchet MS" w:hAnsi="Trebuchet MS"/>
    </w:rPr>
  </w:style>
  <w:style w:type="paragraph" w:styleId="Footer">
    <w:name w:val="footer"/>
    <w:basedOn w:val="Normal"/>
    <w:link w:val="FooterChar"/>
    <w:uiPriority w:val="99"/>
    <w:unhideWhenUsed/>
    <w:rsid w:val="003B5EEC"/>
    <w:pPr>
      <w:tabs>
        <w:tab w:val="center" w:pos="453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B5EEC"/>
    <w:rPr>
      <w:rFonts w:ascii="Trebuchet MS" w:hAnsi="Trebuchet MS"/>
    </w:rPr>
  </w:style>
  <w:style w:type="paragraph" w:styleId="ListBullet2">
    <w:name w:val="List Bullet 2"/>
    <w:basedOn w:val="Normal"/>
    <w:uiPriority w:val="99"/>
    <w:unhideWhenUsed/>
    <w:rsid w:val="00813FEC"/>
    <w:pPr>
      <w:numPr>
        <w:numId w:val="6"/>
      </w:numPr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D42D70"/>
    <w:pPr>
      <w:numPr>
        <w:ilvl w:val="1"/>
      </w:numPr>
      <w:pBdr>
        <w:top w:val="single" w:sz="8" w:space="1" w:color="C00000"/>
        <w:left w:val="single" w:sz="8" w:space="4" w:color="C00000"/>
        <w:bottom w:val="single" w:sz="8" w:space="1" w:color="C00000"/>
        <w:right w:val="single" w:sz="8" w:space="4" w:color="C00000"/>
      </w:pBdr>
      <w:tabs>
        <w:tab w:val="right" w:pos="9639"/>
      </w:tabs>
      <w:spacing w:after="240"/>
    </w:pPr>
    <w:rPr>
      <w:rFonts w:ascii="Arial Rounded MT Bold" w:eastAsiaTheme="minorEastAsia" w:hAnsi="Arial Rounded MT Bold"/>
      <w:color w:val="C00000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42D70"/>
    <w:rPr>
      <w:rFonts w:ascii="Arial Rounded MT Bold" w:eastAsiaTheme="minorEastAsia" w:hAnsi="Arial Rounded MT Bold"/>
      <w:color w:val="C00000"/>
      <w:spacing w:val="15"/>
      <w:sz w:val="24"/>
    </w:rPr>
  </w:style>
  <w:style w:type="table" w:styleId="TableGridLight">
    <w:name w:val="Grid Table Light"/>
    <w:basedOn w:val="TableNormal"/>
    <w:uiPriority w:val="40"/>
    <w:rsid w:val="00D718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F259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bruiker\Downloads\VOORSTEL%20Sjabloon%20voor%20examen%20of%20toets.dot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072990FA64E943BAF8379D496191B8" ma:contentTypeVersion="4" ma:contentTypeDescription="Een nieuw document maken." ma:contentTypeScope="" ma:versionID="dcf1df8025862e93cbd8a8427651727d">
  <xsd:schema xmlns:xsd="http://www.w3.org/2001/XMLSchema" xmlns:xs="http://www.w3.org/2001/XMLSchema" xmlns:p="http://schemas.microsoft.com/office/2006/metadata/properties" xmlns:ns2="79fe9a7b-6bfc-4abe-901b-acdd720a124f" targetNamespace="http://schemas.microsoft.com/office/2006/metadata/properties" ma:root="true" ma:fieldsID="f693da70ddc240c9300a88adf6391128" ns2:_="">
    <xsd:import namespace="79fe9a7b-6bfc-4abe-901b-acdd720a12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fe9a7b-6bfc-4abe-901b-acdd720a12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3AA77-1FCB-4BA1-8C2C-755FE9CE35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fe9a7b-6bfc-4abe-901b-acdd720a12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781FDB-17B1-4DFE-92EF-CB444DB72A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DC2CD8-EB16-462F-B9E8-4531530F01C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ACB8276-914D-4777-8BB5-F7F045D80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VOORSTEL Sjabloon voor examen of toets.dotx</Template>
  <TotalTime>7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Gebruiker</dc:creator>
  <cp:keywords/>
  <dc:description/>
  <cp:lastModifiedBy>Vital Vercleyen | Benedictuspoort</cp:lastModifiedBy>
  <cp:revision>29</cp:revision>
  <cp:lastPrinted>2024-09-23T18:31:00Z</cp:lastPrinted>
  <dcterms:created xsi:type="dcterms:W3CDTF">2024-12-14T07:26:00Z</dcterms:created>
  <dcterms:modified xsi:type="dcterms:W3CDTF">2026-01-03T12:48:00Z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0x010100B5072990FA64E943BAF8379D496191B8</vt:lpwstr>
  </property>
  <property fmtid="{D5CDD505-2E9C-101B-9397-08002B2CF9AE}" pid="3" name="Order">
    <vt:r8>7000</vt:r8>
  </property>
</Properties>
</file>