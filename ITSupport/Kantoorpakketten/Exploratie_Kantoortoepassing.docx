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1474"/>
        <w:gridCol w:w="1491"/>
        <w:gridCol w:w="1325"/>
        <w:gridCol w:w="1407"/>
      </w:tblGrid>
      <w:tr w:rsidR="00D01B58" w14:paraId="61786AC3" w14:textId="77777777" w:rsidTr="5DD936D5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</w:tcBorders>
          </w:tcPr>
          <w:p w14:paraId="56C6F003" w14:textId="77777777" w:rsidR="00D01B58" w:rsidRDefault="00D01B58" w:rsidP="00456C27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3E76FA0A" wp14:editId="3EAA5C6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7C7B" w14:textId="77777777" w:rsidR="00D01B58" w:rsidRPr="00CE7A80" w:rsidRDefault="00D01B58" w:rsidP="00D42D70">
            <w:pPr>
              <w:pStyle w:val="Kop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799E48E8" w14:textId="77777777" w:rsidR="00D01B58" w:rsidRPr="00CE7A80" w:rsidRDefault="00D01B58" w:rsidP="00456C27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proofErr w:type="spellStart"/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>Hundelgemsesteenweg</w:t>
            </w:r>
            <w:proofErr w:type="spellEnd"/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93 </w:t>
            </w:r>
            <w:r w:rsidRPr="00CE7A80">
              <w:rPr>
                <w:rFonts w:ascii="Wingdings" w:eastAsia="Wingdings" w:hAnsi="Wingdings" w:cs="Wingdings"/>
                <w:bCs/>
                <w:color w:val="5F5F5F"/>
                <w:sz w:val="14"/>
                <w:szCs w:val="14"/>
              </w:rPr>
              <w:t>§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485FDE66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ascii="Webdings" w:eastAsia="Webdings" w:hAnsi="Webdings" w:cs="Webdings"/>
                <w:bCs/>
                <w:color w:val="5F5F5F"/>
                <w:sz w:val="14"/>
                <w:szCs w:val="14"/>
              </w:rPr>
              <w:t>Å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20E3BB1C" w14:textId="77777777" w:rsidR="00C621ED" w:rsidRDefault="00C621ED" w:rsidP="00456C27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  <w:r>
              <w:rPr>
                <w:noProof/>
                <w:lang w:eastAsia="nl-BE"/>
              </w:rPr>
              <w:drawing>
                <wp:inline distT="0" distB="0" distL="0" distR="0" wp14:anchorId="6CFE99B8" wp14:editId="7E5C0C05">
                  <wp:extent cx="1324460" cy="326572"/>
                  <wp:effectExtent l="0" t="0" r="0" b="0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52" cy="3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5B8DE2A8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3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6D3D3DCA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03DA0958" w14:textId="77777777" w:rsidTr="5DD936D5">
        <w:trPr>
          <w:cantSplit/>
          <w:trHeight w:val="385"/>
        </w:trPr>
        <w:tc>
          <w:tcPr>
            <w:tcW w:w="3936" w:type="dxa"/>
            <w:vMerge/>
          </w:tcPr>
          <w:p w14:paraId="63A4A8C2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EEB0639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95A9A30" w14:textId="6F92D25E" w:rsidR="00D01B58" w:rsidRDefault="00697246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6ApDa</w:t>
            </w:r>
          </w:p>
        </w:tc>
      </w:tr>
      <w:tr w:rsidR="00D01B58" w14:paraId="19BB1913" w14:textId="77777777" w:rsidTr="5DD936D5">
        <w:trPr>
          <w:cantSplit/>
          <w:trHeight w:val="385"/>
        </w:trPr>
        <w:tc>
          <w:tcPr>
            <w:tcW w:w="3936" w:type="dxa"/>
            <w:vMerge/>
          </w:tcPr>
          <w:p w14:paraId="5EA529A4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13B6D05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FD216A1" w14:textId="274940EE" w:rsidR="00D01B58" w:rsidRDefault="00C11C02" w:rsidP="00CE7A80">
            <w:pPr>
              <w:tabs>
                <w:tab w:val="right" w:leader="dot" w:pos="4412"/>
              </w:tabs>
              <w:spacing w:after="0"/>
            </w:pPr>
            <w:r>
              <w:t xml:space="preserve">27 januari </w:t>
            </w:r>
            <w:r w:rsidR="00697246">
              <w:t>202</w:t>
            </w:r>
            <w:r>
              <w:t>5</w:t>
            </w:r>
          </w:p>
        </w:tc>
      </w:tr>
      <w:tr w:rsidR="00D01B58" w14:paraId="398E6A8D" w14:textId="77777777" w:rsidTr="5DD936D5">
        <w:trPr>
          <w:cantSplit/>
          <w:trHeight w:val="385"/>
        </w:trPr>
        <w:tc>
          <w:tcPr>
            <w:tcW w:w="3936" w:type="dxa"/>
            <w:vMerge/>
          </w:tcPr>
          <w:p w14:paraId="39BDB323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D8E1943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0F6BE720" w14:textId="0CDFE472" w:rsidR="00D01B58" w:rsidRDefault="00C11C02" w:rsidP="5DD936D5">
            <w:pPr>
              <w:tabs>
                <w:tab w:val="right" w:leader="dot" w:pos="4412"/>
              </w:tabs>
              <w:spacing w:after="0"/>
            </w:pPr>
            <w:r>
              <w:t>IT Support</w:t>
            </w:r>
          </w:p>
        </w:tc>
      </w:tr>
      <w:tr w:rsidR="00D01B58" w14:paraId="524E704A" w14:textId="77777777" w:rsidTr="5DD936D5">
        <w:trPr>
          <w:cantSplit/>
          <w:trHeight w:val="385"/>
        </w:trPr>
        <w:tc>
          <w:tcPr>
            <w:tcW w:w="3936" w:type="dxa"/>
            <w:vMerge/>
          </w:tcPr>
          <w:p w14:paraId="279A7858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6C0788A1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14:paraId="78117F52" w14:textId="16AC0204" w:rsidR="00D01B58" w:rsidRDefault="00F2594F" w:rsidP="00CE7A80">
            <w:pPr>
              <w:tabs>
                <w:tab w:val="right" w:leader="dot" w:pos="4433"/>
              </w:tabs>
              <w:spacing w:after="0"/>
            </w:pPr>
            <w:r>
              <w:t>Michiel Van Lancker</w:t>
            </w:r>
          </w:p>
        </w:tc>
      </w:tr>
      <w:tr w:rsidR="00D01B58" w14:paraId="65F756D3" w14:textId="77777777" w:rsidTr="5DD936D5">
        <w:trPr>
          <w:cantSplit/>
          <w:trHeight w:val="385"/>
        </w:trPr>
        <w:tc>
          <w:tcPr>
            <w:tcW w:w="3936" w:type="dxa"/>
            <w:vMerge/>
          </w:tcPr>
          <w:p w14:paraId="26369855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177EB95E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7399FF5F" w14:textId="77634056" w:rsidR="00D01B58" w:rsidRDefault="66583630" w:rsidP="00CE7A80">
            <w:pPr>
              <w:tabs>
                <w:tab w:val="right" w:leader="dot" w:pos="4433"/>
              </w:tabs>
              <w:spacing w:after="0"/>
            </w:pPr>
            <w:r w:rsidRPr="34006504">
              <w:rPr>
                <w:noProof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E6D080" w14:textId="77777777" w:rsidR="00D01B58" w:rsidRDefault="00D01B58" w:rsidP="00456C27">
            <w:pPr>
              <w:tabs>
                <w:tab w:val="right" w:leader="dot" w:pos="4433"/>
              </w:tabs>
              <w:spacing w:after="0"/>
            </w:pPr>
            <w:r>
              <w:t>Score: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D9BB68" w14:textId="7BF66C4B" w:rsidR="00D01B58" w:rsidRPr="00BA5720" w:rsidRDefault="00697246" w:rsidP="00456C27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>
              <w:rPr>
                <w:b/>
              </w:rPr>
              <w:t>/</w:t>
            </w:r>
            <w:r w:rsidR="00267DB8">
              <w:rPr>
                <w:b/>
              </w:rPr>
              <w:t>5</w:t>
            </w:r>
          </w:p>
        </w:tc>
      </w:tr>
      <w:bookmarkEnd w:id="0"/>
      <w:tr w:rsidR="00D01B58" w14:paraId="7A0965B5" w14:textId="77777777" w:rsidTr="5DD936D5">
        <w:trPr>
          <w:cantSplit/>
          <w:trHeight w:val="77"/>
        </w:trPr>
        <w:tc>
          <w:tcPr>
            <w:tcW w:w="3936" w:type="dxa"/>
            <w:vMerge/>
          </w:tcPr>
          <w:p w14:paraId="5CCAD8E2" w14:textId="77777777" w:rsidR="00D01B58" w:rsidRDefault="00D01B58" w:rsidP="00456C27"/>
        </w:tc>
        <w:tc>
          <w:tcPr>
            <w:tcW w:w="1474" w:type="dxa"/>
            <w:tcBorders>
              <w:top w:val="nil"/>
              <w:right w:val="nil"/>
            </w:tcBorders>
            <w:vAlign w:val="center"/>
          </w:tcPr>
          <w:p w14:paraId="6CEF3615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AB79F" w14:textId="77777777" w:rsidR="00D01B58" w:rsidRPr="00E2337A" w:rsidRDefault="00D01B58" w:rsidP="00456C27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0922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23EF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32B93B2E" w14:textId="21CDB532" w:rsidR="0034417D" w:rsidRDefault="10039C71" w:rsidP="00C11C02">
      <w:pPr>
        <w:pStyle w:val="Titel"/>
        <w:pBdr>
          <w:bottom w:val="single" w:sz="8" w:space="1" w:color="7F7F7F"/>
        </w:pBdr>
        <w:tabs>
          <w:tab w:val="right" w:leader="dot" w:pos="9639"/>
        </w:tabs>
      </w:pPr>
      <w:r>
        <w:t xml:space="preserve">Opdracht </w:t>
      </w:r>
      <w:r w:rsidR="00064C02">
        <w:t xml:space="preserve">– </w:t>
      </w:r>
      <w:r w:rsidR="00C11C02">
        <w:t>Exploratie van Kantoortoepassingen</w:t>
      </w:r>
    </w:p>
    <w:p w14:paraId="2FF750F7" w14:textId="21FC32B8" w:rsidR="006237FB" w:rsidRPr="006237FB" w:rsidRDefault="006237FB" w:rsidP="006237FB">
      <w:pPr>
        <w:pStyle w:val="Kop1"/>
      </w:pPr>
      <w:r>
        <w:t xml:space="preserve">Voorbereidende </w:t>
      </w:r>
      <w:r w:rsidRPr="006237FB">
        <w:t>reflectie (5 minuten)</w:t>
      </w:r>
    </w:p>
    <w:p w14:paraId="628C9EDD" w14:textId="1BE5DE8E" w:rsidR="006237FB" w:rsidRPr="006237FB" w:rsidRDefault="006237FB" w:rsidP="006237FB">
      <w:r w:rsidRPr="006237FB">
        <w:t xml:space="preserve">Beantwoord volgende meerkeuzevragen om na te denken over hoe </w:t>
      </w:r>
      <w:r>
        <w:t>en waarom kantoor-</w:t>
      </w:r>
      <w:r w:rsidRPr="006237FB">
        <w:t>toepassingen worden gebruikt op de werkvloer</w:t>
      </w:r>
      <w:r>
        <w:t>.</w:t>
      </w:r>
    </w:p>
    <w:p w14:paraId="683113E3" w14:textId="77777777" w:rsidR="006237FB" w:rsidRPr="006237FB" w:rsidRDefault="006237FB" w:rsidP="006237FB">
      <w:pPr>
        <w:numPr>
          <w:ilvl w:val="0"/>
          <w:numId w:val="23"/>
        </w:numPr>
      </w:pPr>
      <w:r w:rsidRPr="006237FB">
        <w:rPr>
          <w:b/>
          <w:bCs/>
        </w:rPr>
        <w:t>Welke beschrijving past het beste bij de algemene rol van kantoortoepassingen?</w:t>
      </w:r>
    </w:p>
    <w:p w14:paraId="3DD4EB71" w14:textId="77777777" w:rsidR="006237FB" w:rsidRPr="006237FB" w:rsidRDefault="006237FB" w:rsidP="007D5140">
      <w:pPr>
        <w:pStyle w:val="Lijstalinea"/>
        <w:numPr>
          <w:ilvl w:val="0"/>
          <w:numId w:val="48"/>
        </w:numPr>
        <w:spacing w:line="276" w:lineRule="auto"/>
        <w:ind w:left="1069"/>
      </w:pPr>
      <w:r w:rsidRPr="006237FB">
        <w:t>Het stroomlijnen van repetitieve taken voor individuele gebruikers.</w:t>
      </w:r>
    </w:p>
    <w:p w14:paraId="2C59312F" w14:textId="77777777" w:rsidR="006237FB" w:rsidRPr="006237FB" w:rsidRDefault="006237FB" w:rsidP="007D5140">
      <w:pPr>
        <w:pStyle w:val="Lijstalinea"/>
        <w:numPr>
          <w:ilvl w:val="0"/>
          <w:numId w:val="48"/>
        </w:numPr>
        <w:spacing w:line="276" w:lineRule="auto"/>
        <w:ind w:left="1069"/>
      </w:pPr>
      <w:r w:rsidRPr="006237FB">
        <w:t>Het verbeteren van communicatie, organisatie en productiviteit in professionele omgevingen.</w:t>
      </w:r>
    </w:p>
    <w:p w14:paraId="74C09776" w14:textId="77777777" w:rsidR="006237FB" w:rsidRPr="006237FB" w:rsidRDefault="006237FB" w:rsidP="007D5140">
      <w:pPr>
        <w:pStyle w:val="Lijstalinea"/>
        <w:numPr>
          <w:ilvl w:val="0"/>
          <w:numId w:val="48"/>
        </w:numPr>
        <w:spacing w:line="276" w:lineRule="auto"/>
        <w:ind w:left="1069"/>
      </w:pPr>
      <w:r w:rsidRPr="006237FB">
        <w:t>Het aanbieden van een platform voor sociale interactie tussen collega's.</w:t>
      </w:r>
    </w:p>
    <w:p w14:paraId="1B7F7D56" w14:textId="77777777" w:rsidR="006237FB" w:rsidRPr="006237FB" w:rsidRDefault="006237FB" w:rsidP="007D5140">
      <w:pPr>
        <w:pStyle w:val="Lijstalinea"/>
        <w:numPr>
          <w:ilvl w:val="0"/>
          <w:numId w:val="48"/>
        </w:numPr>
        <w:spacing w:line="276" w:lineRule="auto"/>
        <w:ind w:left="1069"/>
      </w:pPr>
      <w:r w:rsidRPr="006237FB">
        <w:t>Het analyseren van gegevens zonder menselijke input.</w:t>
      </w:r>
    </w:p>
    <w:p w14:paraId="04F7FC46" w14:textId="77777777" w:rsidR="006237FB" w:rsidRPr="006237FB" w:rsidRDefault="006237FB" w:rsidP="006237FB">
      <w:pPr>
        <w:numPr>
          <w:ilvl w:val="0"/>
          <w:numId w:val="23"/>
        </w:numPr>
      </w:pPr>
      <w:r w:rsidRPr="006237FB">
        <w:rPr>
          <w:b/>
          <w:bCs/>
        </w:rPr>
        <w:t>Waarom kiezen bedrijven vaak voor specifieke kantoortoepassingen?</w:t>
      </w:r>
    </w:p>
    <w:p w14:paraId="3895CD77" w14:textId="77777777" w:rsidR="006237FB" w:rsidRPr="006237FB" w:rsidRDefault="006237FB" w:rsidP="007D5140">
      <w:pPr>
        <w:pStyle w:val="Lijstalinea"/>
        <w:numPr>
          <w:ilvl w:val="0"/>
          <w:numId w:val="47"/>
        </w:numPr>
        <w:spacing w:line="276" w:lineRule="auto"/>
        <w:ind w:left="1069"/>
      </w:pPr>
      <w:r w:rsidRPr="006237FB">
        <w:t>Ze vervangen de noodzaak van gespecialiseerde training.</w:t>
      </w:r>
    </w:p>
    <w:p w14:paraId="65F8255F" w14:textId="77777777" w:rsidR="006237FB" w:rsidRPr="006237FB" w:rsidRDefault="006237FB" w:rsidP="007D5140">
      <w:pPr>
        <w:pStyle w:val="Lijstalinea"/>
        <w:numPr>
          <w:ilvl w:val="0"/>
          <w:numId w:val="47"/>
        </w:numPr>
        <w:spacing w:line="276" w:lineRule="auto"/>
        <w:ind w:left="1069"/>
      </w:pPr>
      <w:r w:rsidRPr="006237FB">
        <w:t>Ze bieden een oplossing voor organisatorische of samenwerkingsproblemen die typisch zijn in teams.</w:t>
      </w:r>
    </w:p>
    <w:p w14:paraId="7BBE90DD" w14:textId="77777777" w:rsidR="006237FB" w:rsidRPr="006237FB" w:rsidRDefault="006237FB" w:rsidP="007D5140">
      <w:pPr>
        <w:pStyle w:val="Lijstalinea"/>
        <w:numPr>
          <w:ilvl w:val="0"/>
          <w:numId w:val="47"/>
        </w:numPr>
        <w:spacing w:line="276" w:lineRule="auto"/>
        <w:ind w:left="1069"/>
      </w:pPr>
      <w:r w:rsidRPr="006237FB">
        <w:t>Ze voorkomen dat gebruikers andere tools of toepassingen hoeven te gebruiken.</w:t>
      </w:r>
    </w:p>
    <w:p w14:paraId="58C868F1" w14:textId="77777777" w:rsidR="006237FB" w:rsidRPr="006237FB" w:rsidRDefault="006237FB" w:rsidP="007D5140">
      <w:pPr>
        <w:pStyle w:val="Lijstalinea"/>
        <w:numPr>
          <w:ilvl w:val="0"/>
          <w:numId w:val="47"/>
        </w:numPr>
        <w:spacing w:line="276" w:lineRule="auto"/>
        <w:ind w:left="1069"/>
      </w:pPr>
      <w:r w:rsidRPr="006237FB">
        <w:t>Ze bieden exclusieve toegang tot unieke functies die alleen door dat bedrijf worden gebruikt.</w:t>
      </w:r>
    </w:p>
    <w:p w14:paraId="1B6ECCBB" w14:textId="77777777" w:rsidR="006237FB" w:rsidRPr="006237FB" w:rsidRDefault="006237FB" w:rsidP="006237FB">
      <w:pPr>
        <w:numPr>
          <w:ilvl w:val="0"/>
          <w:numId w:val="23"/>
        </w:numPr>
      </w:pPr>
      <w:r w:rsidRPr="006237FB">
        <w:rPr>
          <w:b/>
          <w:bCs/>
        </w:rPr>
        <w:t>Wat is belangrijk om te beoordelen bij het verkennen van een kantoortoepassing?</w:t>
      </w:r>
    </w:p>
    <w:p w14:paraId="04B0D9FC" w14:textId="77777777" w:rsidR="006237FB" w:rsidRPr="006237FB" w:rsidRDefault="006237FB" w:rsidP="007D5140">
      <w:pPr>
        <w:pStyle w:val="Lijstalinea"/>
        <w:numPr>
          <w:ilvl w:val="0"/>
          <w:numId w:val="46"/>
        </w:numPr>
        <w:spacing w:line="276" w:lineRule="auto"/>
        <w:ind w:left="1069"/>
      </w:pPr>
      <w:r w:rsidRPr="006237FB">
        <w:t>Hoe intuïtief de functies zijn en of deze aansluiten bij de behoeften van de gebruiker.</w:t>
      </w:r>
    </w:p>
    <w:p w14:paraId="0FA746EE" w14:textId="77777777" w:rsidR="006237FB" w:rsidRPr="006237FB" w:rsidRDefault="006237FB" w:rsidP="007D5140">
      <w:pPr>
        <w:pStyle w:val="Lijstalinea"/>
        <w:numPr>
          <w:ilvl w:val="0"/>
          <w:numId w:val="46"/>
        </w:numPr>
        <w:spacing w:line="276" w:lineRule="auto"/>
        <w:ind w:left="1069"/>
      </w:pPr>
      <w:r w:rsidRPr="006237FB">
        <w:t>Alleen de snelheid van de toepassing, ongeacht de functionaliteit.</w:t>
      </w:r>
    </w:p>
    <w:p w14:paraId="1F58DCA6" w14:textId="77777777" w:rsidR="006237FB" w:rsidRPr="006237FB" w:rsidRDefault="006237FB" w:rsidP="007D5140">
      <w:pPr>
        <w:pStyle w:val="Lijstalinea"/>
        <w:numPr>
          <w:ilvl w:val="0"/>
          <w:numId w:val="46"/>
        </w:numPr>
        <w:spacing w:line="276" w:lineRule="auto"/>
        <w:ind w:left="1069"/>
      </w:pPr>
      <w:r w:rsidRPr="006237FB">
        <w:t>Of het uiterlijk aantrekkelijk is en er moderne grafische elementen zijn gebruikt.</w:t>
      </w:r>
    </w:p>
    <w:p w14:paraId="2F158B05" w14:textId="77777777" w:rsidR="006237FB" w:rsidRPr="006237FB" w:rsidRDefault="006237FB" w:rsidP="007D5140">
      <w:pPr>
        <w:pStyle w:val="Lijstalinea"/>
        <w:numPr>
          <w:ilvl w:val="0"/>
          <w:numId w:val="46"/>
        </w:numPr>
        <w:spacing w:line="276" w:lineRule="auto"/>
        <w:ind w:left="1069"/>
      </w:pPr>
      <w:r w:rsidRPr="006237FB">
        <w:t>Of de toepassing volledig zonder hulpbronnen of ondersteuning te begrijpen is.</w:t>
      </w:r>
    </w:p>
    <w:p w14:paraId="530D4F6C" w14:textId="77777777" w:rsidR="00D34EC3" w:rsidRPr="00D34EC3" w:rsidRDefault="00D34EC3" w:rsidP="00D34EC3">
      <w:pPr>
        <w:numPr>
          <w:ilvl w:val="0"/>
          <w:numId w:val="23"/>
        </w:numPr>
        <w:rPr>
          <w:b/>
          <w:bCs/>
        </w:rPr>
      </w:pPr>
      <w:r w:rsidRPr="00D34EC3">
        <w:rPr>
          <w:b/>
          <w:bCs/>
        </w:rPr>
        <w:t xml:space="preserve">Hoe verbeteren kantoortoepassingen de samenwerking en organisatie in een professionele omgeving? </w:t>
      </w:r>
    </w:p>
    <w:p w14:paraId="40ACB4CE" w14:textId="77777777" w:rsidR="00D34EC3" w:rsidRPr="00D34EC3" w:rsidRDefault="00D34EC3" w:rsidP="007D5140">
      <w:pPr>
        <w:pStyle w:val="Lijstalinea"/>
        <w:numPr>
          <w:ilvl w:val="0"/>
          <w:numId w:val="45"/>
        </w:numPr>
        <w:spacing w:line="276" w:lineRule="auto"/>
        <w:ind w:left="1069"/>
      </w:pPr>
      <w:r w:rsidRPr="00D34EC3">
        <w:t>Door teamleden in staat te stellen eenvoudig toegang te krijgen tot gedeelde informatie en communicatiekanalen.</w:t>
      </w:r>
    </w:p>
    <w:p w14:paraId="3CA1231F" w14:textId="77777777" w:rsidR="00D34EC3" w:rsidRPr="00D34EC3" w:rsidRDefault="00D34EC3" w:rsidP="007D5140">
      <w:pPr>
        <w:pStyle w:val="Lijstalinea"/>
        <w:numPr>
          <w:ilvl w:val="0"/>
          <w:numId w:val="45"/>
        </w:numPr>
        <w:spacing w:line="276" w:lineRule="auto"/>
        <w:ind w:left="1069"/>
      </w:pPr>
      <w:r w:rsidRPr="00D34EC3">
        <w:t>Door werkprocessen te stroomlijnen en repetitieve taken te automatiseren.</w:t>
      </w:r>
    </w:p>
    <w:p w14:paraId="0CCD1F67" w14:textId="77777777" w:rsidR="00D34EC3" w:rsidRPr="00D34EC3" w:rsidRDefault="00D34EC3" w:rsidP="007D5140">
      <w:pPr>
        <w:pStyle w:val="Lijstalinea"/>
        <w:numPr>
          <w:ilvl w:val="0"/>
          <w:numId w:val="45"/>
        </w:numPr>
        <w:spacing w:line="276" w:lineRule="auto"/>
        <w:ind w:left="1069"/>
      </w:pPr>
      <w:r w:rsidRPr="00D34EC3">
        <w:t>Door duidelijke deadlines, taakverdelingen en verantwoordelijkheden vast te leggen.</w:t>
      </w:r>
    </w:p>
    <w:p w14:paraId="343A5C4E" w14:textId="77777777" w:rsidR="00D34EC3" w:rsidRPr="00D34EC3" w:rsidRDefault="00D34EC3" w:rsidP="007D5140">
      <w:pPr>
        <w:pStyle w:val="Lijstalinea"/>
        <w:numPr>
          <w:ilvl w:val="0"/>
          <w:numId w:val="45"/>
        </w:numPr>
        <w:spacing w:line="276" w:lineRule="auto"/>
        <w:ind w:left="1069"/>
      </w:pPr>
      <w:r w:rsidRPr="00D34EC3">
        <w:t>Door informatie centraal op te slaan en beschikbaar te maken voor alle betrokkenen.</w:t>
      </w:r>
    </w:p>
    <w:p w14:paraId="1DCF99F3" w14:textId="77777777" w:rsidR="006237FB" w:rsidRPr="006237FB" w:rsidRDefault="006237FB" w:rsidP="006237FB">
      <w:pPr>
        <w:numPr>
          <w:ilvl w:val="0"/>
          <w:numId w:val="23"/>
        </w:numPr>
      </w:pPr>
      <w:r w:rsidRPr="006237FB">
        <w:rPr>
          <w:b/>
          <w:bCs/>
        </w:rPr>
        <w:t>Waarom is het belangrijk om een toepassing goed te begrijpen voordat je het aan anderen uitlegt?</w:t>
      </w:r>
    </w:p>
    <w:p w14:paraId="4051B347" w14:textId="77777777" w:rsidR="006237FB" w:rsidRPr="006237FB" w:rsidRDefault="006237FB" w:rsidP="007D5140">
      <w:pPr>
        <w:pStyle w:val="Lijstalinea"/>
        <w:numPr>
          <w:ilvl w:val="0"/>
          <w:numId w:val="49"/>
        </w:numPr>
        <w:spacing w:line="276" w:lineRule="auto"/>
        <w:ind w:left="1069"/>
      </w:pPr>
      <w:r w:rsidRPr="006237FB">
        <w:t>Om te laten zien dat je de toepassing volledig beheerst.</w:t>
      </w:r>
    </w:p>
    <w:p w14:paraId="195786E2" w14:textId="77777777" w:rsidR="006237FB" w:rsidRPr="006237FB" w:rsidRDefault="006237FB" w:rsidP="007D5140">
      <w:pPr>
        <w:pStyle w:val="Lijstalinea"/>
        <w:numPr>
          <w:ilvl w:val="0"/>
          <w:numId w:val="49"/>
        </w:numPr>
        <w:spacing w:line="276" w:lineRule="auto"/>
        <w:ind w:left="1069"/>
      </w:pPr>
      <w:r w:rsidRPr="006237FB">
        <w:t>Om anderen de praktische waarde ervan helder en overzichtelijk te tonen.</w:t>
      </w:r>
    </w:p>
    <w:p w14:paraId="4DDE48A5" w14:textId="77777777" w:rsidR="006237FB" w:rsidRPr="006237FB" w:rsidRDefault="006237FB" w:rsidP="007D5140">
      <w:pPr>
        <w:pStyle w:val="Lijstalinea"/>
        <w:numPr>
          <w:ilvl w:val="0"/>
          <w:numId w:val="49"/>
        </w:numPr>
        <w:spacing w:line="276" w:lineRule="auto"/>
        <w:ind w:left="1069"/>
      </w:pPr>
      <w:r w:rsidRPr="006237FB">
        <w:t>Om onnodige vragen en misverstanden tijdens de demonstratie te voorkomen.</w:t>
      </w:r>
    </w:p>
    <w:p w14:paraId="6395B2CA" w14:textId="77777777" w:rsidR="006237FB" w:rsidRPr="006237FB" w:rsidRDefault="006237FB" w:rsidP="007D5140">
      <w:pPr>
        <w:pStyle w:val="Lijstalinea"/>
        <w:numPr>
          <w:ilvl w:val="0"/>
          <w:numId w:val="49"/>
        </w:numPr>
        <w:spacing w:line="276" w:lineRule="auto"/>
        <w:ind w:left="1069"/>
      </w:pPr>
      <w:r w:rsidRPr="006237FB">
        <w:t>Al het bovenstaande.</w:t>
      </w:r>
    </w:p>
    <w:p w14:paraId="18316205" w14:textId="2F9B1CDD" w:rsidR="006237FB" w:rsidRPr="006237FB" w:rsidRDefault="006237FB" w:rsidP="006237FB">
      <w:pPr>
        <w:pStyle w:val="Kop1"/>
      </w:pPr>
      <w:r w:rsidRPr="006237FB">
        <w:lastRenderedPageBreak/>
        <w:t>Verken de kernfuncties van jouw kantoortoepassing (</w:t>
      </w:r>
      <w:r w:rsidR="007D5140">
        <w:t>25</w:t>
      </w:r>
      <w:r w:rsidRPr="006237FB">
        <w:t xml:space="preserve"> minuten)</w:t>
      </w:r>
    </w:p>
    <w:p w14:paraId="398A2738" w14:textId="329E5ABE" w:rsidR="006237FB" w:rsidRPr="006237FB" w:rsidRDefault="006237FB" w:rsidP="006237FB">
      <w:r>
        <w:t>Neem de</w:t>
      </w:r>
      <w:r w:rsidRPr="006237FB">
        <w:t xml:space="preserve"> tijd om de belangrijkste functies van jouw toegewezen kantoortoepassing te verkennen. Volg de onderstaande stappen:</w:t>
      </w:r>
    </w:p>
    <w:p w14:paraId="040F5B2D" w14:textId="77777777" w:rsidR="006237FB" w:rsidRPr="006237FB" w:rsidRDefault="006237FB" w:rsidP="006237FB">
      <w:pPr>
        <w:pStyle w:val="Kop2"/>
      </w:pPr>
      <w:r w:rsidRPr="006237FB">
        <w:t>Begrijp het doel</w:t>
      </w:r>
    </w:p>
    <w:p w14:paraId="5C2979EE" w14:textId="77777777" w:rsidR="006237FB" w:rsidRDefault="006237FB" w:rsidP="006237FB">
      <w:pPr>
        <w:pStyle w:val="Lijstalinea"/>
        <w:numPr>
          <w:ilvl w:val="0"/>
          <w:numId w:val="29"/>
        </w:numPr>
        <w:jc w:val="both"/>
      </w:pPr>
      <w:r w:rsidRPr="006237FB">
        <w:t>Wat voor specifieke problemen lost deze toepassing op?</w:t>
      </w:r>
    </w:p>
    <w:p w14:paraId="110B0AB5" w14:textId="77777777" w:rsidR="00267DB8" w:rsidRPr="006237FB" w:rsidRDefault="00267DB8" w:rsidP="00267DB8">
      <w:pPr>
        <w:pStyle w:val="Lijstalinea"/>
        <w:ind w:left="720" w:firstLine="0"/>
        <w:jc w:val="both"/>
      </w:pPr>
    </w:p>
    <w:p w14:paraId="3E377C39" w14:textId="77777777" w:rsidR="006237FB" w:rsidRDefault="006237FB" w:rsidP="006237FB">
      <w:pPr>
        <w:pStyle w:val="Lijstalinea"/>
        <w:numPr>
          <w:ilvl w:val="0"/>
          <w:numId w:val="29"/>
        </w:numPr>
        <w:jc w:val="both"/>
      </w:pPr>
      <w:r w:rsidRPr="006237FB">
        <w:t>Hoe zou deze toepassing op de werkvloer gebruikt kunnen worden?</w:t>
      </w:r>
    </w:p>
    <w:p w14:paraId="474DC85E" w14:textId="77777777" w:rsidR="00267DB8" w:rsidRDefault="00267DB8" w:rsidP="00267DB8">
      <w:pPr>
        <w:pStyle w:val="Lijstalinea"/>
      </w:pPr>
    </w:p>
    <w:p w14:paraId="3F141CFB" w14:textId="77777777" w:rsidR="00267DB8" w:rsidRPr="006237FB" w:rsidRDefault="00267DB8" w:rsidP="00267DB8">
      <w:pPr>
        <w:pStyle w:val="Lijstalinea"/>
        <w:ind w:left="720" w:firstLine="0"/>
        <w:jc w:val="both"/>
      </w:pPr>
    </w:p>
    <w:p w14:paraId="71A56B99" w14:textId="77777777" w:rsidR="006237FB" w:rsidRDefault="006237FB" w:rsidP="006237FB">
      <w:pPr>
        <w:pStyle w:val="Lijstalinea"/>
        <w:numPr>
          <w:ilvl w:val="0"/>
          <w:numId w:val="29"/>
        </w:numPr>
        <w:jc w:val="both"/>
      </w:pPr>
      <w:r w:rsidRPr="006237FB">
        <w:t>Denk na over wie het meeste baat heeft bij het gebruik van deze toepassing (bijvoorbeeld een team, een afdeling, een individu).</w:t>
      </w:r>
    </w:p>
    <w:p w14:paraId="4F1F59F1" w14:textId="77777777" w:rsidR="006237FB" w:rsidRPr="006237FB" w:rsidRDefault="006237FB" w:rsidP="006237FB">
      <w:pPr>
        <w:jc w:val="both"/>
      </w:pPr>
    </w:p>
    <w:p w14:paraId="721DC510" w14:textId="77777777" w:rsidR="006237FB" w:rsidRPr="006237FB" w:rsidRDefault="006237FB" w:rsidP="006237FB">
      <w:pPr>
        <w:pStyle w:val="Kop2"/>
      </w:pPr>
      <w:r w:rsidRPr="006237FB">
        <w:t>Navigeer door de interface</w:t>
      </w:r>
    </w:p>
    <w:p w14:paraId="7B1DFA02" w14:textId="77777777" w:rsidR="006237FB" w:rsidRDefault="006237FB" w:rsidP="006237FB">
      <w:pPr>
        <w:pStyle w:val="Lijstalinea"/>
        <w:numPr>
          <w:ilvl w:val="0"/>
          <w:numId w:val="30"/>
        </w:numPr>
      </w:pPr>
      <w:r w:rsidRPr="006237FB">
        <w:t>Open de toepassing en verken de interface. Kijk bijvoorbeeld naar het dashboard, de menu’s, de werkbalken en de beschikbare opties.</w:t>
      </w:r>
    </w:p>
    <w:p w14:paraId="5458AB41" w14:textId="77777777" w:rsidR="00267DB8" w:rsidRPr="006237FB" w:rsidRDefault="00267DB8" w:rsidP="00267DB8">
      <w:pPr>
        <w:pStyle w:val="Lijstalinea"/>
        <w:ind w:left="720" w:firstLine="0"/>
      </w:pPr>
    </w:p>
    <w:p w14:paraId="480D2107" w14:textId="77777777" w:rsidR="006237FB" w:rsidRDefault="006237FB" w:rsidP="006237FB">
      <w:pPr>
        <w:pStyle w:val="Lijstalinea"/>
        <w:numPr>
          <w:ilvl w:val="0"/>
          <w:numId w:val="30"/>
        </w:numPr>
      </w:pPr>
      <w:r w:rsidRPr="006237FB">
        <w:t xml:space="preserve">Zoek naar hulpfuncties, </w:t>
      </w:r>
      <w:proofErr w:type="spellStart"/>
      <w:r w:rsidRPr="006237FB">
        <w:t>tutorials</w:t>
      </w:r>
      <w:proofErr w:type="spellEnd"/>
      <w:r w:rsidRPr="006237FB">
        <w:t xml:space="preserve"> of handleidingen binnen de toepassing die je kunnen helpen bij het leren kennen van de basis.</w:t>
      </w:r>
    </w:p>
    <w:p w14:paraId="69F037E1" w14:textId="77777777" w:rsidR="006237FB" w:rsidRPr="006237FB" w:rsidRDefault="006237FB" w:rsidP="006237FB"/>
    <w:p w14:paraId="3AB8DE96" w14:textId="77777777" w:rsidR="006237FB" w:rsidRPr="006237FB" w:rsidRDefault="006237FB" w:rsidP="006237FB">
      <w:pPr>
        <w:pStyle w:val="Kop2"/>
      </w:pPr>
      <w:r w:rsidRPr="006237FB">
        <w:t>Test de kernfuncties</w:t>
      </w:r>
    </w:p>
    <w:p w14:paraId="6140008C" w14:textId="77777777" w:rsidR="006237FB" w:rsidRDefault="006237FB" w:rsidP="006237FB">
      <w:pPr>
        <w:pStyle w:val="Lijstalinea"/>
        <w:numPr>
          <w:ilvl w:val="0"/>
          <w:numId w:val="31"/>
        </w:numPr>
      </w:pPr>
      <w:r w:rsidRPr="006237FB">
        <w:t xml:space="preserve">Identificeer de </w:t>
      </w:r>
      <w:r w:rsidRPr="006237FB">
        <w:rPr>
          <w:b/>
          <w:bCs/>
        </w:rPr>
        <w:t>3 tot 5 belangrijkste functies</w:t>
      </w:r>
      <w:r w:rsidRPr="006237FB">
        <w:t xml:space="preserve"> van de toepassing.</w:t>
      </w:r>
    </w:p>
    <w:p w14:paraId="6C5B3602" w14:textId="77777777" w:rsidR="006237FB" w:rsidRPr="006237FB" w:rsidRDefault="006237FB" w:rsidP="006237FB">
      <w:pPr>
        <w:pStyle w:val="Lijstalinea"/>
        <w:ind w:left="720" w:firstLine="0"/>
      </w:pPr>
    </w:p>
    <w:p w14:paraId="585AD75D" w14:textId="77777777" w:rsidR="006237FB" w:rsidRPr="006237FB" w:rsidRDefault="006237FB" w:rsidP="006237FB">
      <w:pPr>
        <w:pStyle w:val="Kop2"/>
      </w:pPr>
      <w:r w:rsidRPr="006237FB">
        <w:t>Maak aantekeningen</w:t>
      </w:r>
    </w:p>
    <w:p w14:paraId="300501FF" w14:textId="43D545E9" w:rsidR="006237FB" w:rsidRDefault="006237FB" w:rsidP="006237FB">
      <w:pPr>
        <w:pStyle w:val="Lijstalinea"/>
        <w:numPr>
          <w:ilvl w:val="0"/>
          <w:numId w:val="31"/>
        </w:numPr>
      </w:pPr>
      <w:r>
        <w:t>Noteer</w:t>
      </w:r>
      <w:r w:rsidRPr="006237FB">
        <w:t xml:space="preserve"> welke functies je hebt uitgeprobeerd, wat goed werkte en waar je moeite mee had.</w:t>
      </w:r>
    </w:p>
    <w:p w14:paraId="658B16EB" w14:textId="77777777" w:rsidR="00267DB8" w:rsidRPr="006237FB" w:rsidRDefault="00267DB8" w:rsidP="00267DB8">
      <w:pPr>
        <w:pStyle w:val="Lijstalinea"/>
        <w:ind w:left="720" w:firstLine="0"/>
      </w:pPr>
    </w:p>
    <w:p w14:paraId="4B2A6D1A" w14:textId="77777777" w:rsidR="006237FB" w:rsidRDefault="006237FB" w:rsidP="006237FB">
      <w:pPr>
        <w:pStyle w:val="Lijstalinea"/>
        <w:numPr>
          <w:ilvl w:val="0"/>
          <w:numId w:val="31"/>
        </w:numPr>
      </w:pPr>
      <w:r w:rsidRPr="006237FB">
        <w:t>Noteer wat je uniek of bijzonder nuttig vond aan de functies die je hebt verkend.</w:t>
      </w:r>
    </w:p>
    <w:p w14:paraId="695C9FE2" w14:textId="77777777" w:rsidR="00267DB8" w:rsidRDefault="00267DB8" w:rsidP="00267DB8">
      <w:pPr>
        <w:pStyle w:val="Lijstalinea"/>
      </w:pPr>
    </w:p>
    <w:p w14:paraId="5C0CF8CC" w14:textId="77777777" w:rsidR="00267DB8" w:rsidRPr="006237FB" w:rsidRDefault="00267DB8" w:rsidP="00267DB8">
      <w:pPr>
        <w:pStyle w:val="Lijstalinea"/>
        <w:ind w:left="720" w:firstLine="0"/>
      </w:pPr>
    </w:p>
    <w:p w14:paraId="35A853A4" w14:textId="77777777" w:rsidR="006237FB" w:rsidRDefault="006237FB" w:rsidP="006237FB">
      <w:pPr>
        <w:pStyle w:val="Lijstalinea"/>
        <w:numPr>
          <w:ilvl w:val="0"/>
          <w:numId w:val="31"/>
        </w:numPr>
      </w:pPr>
      <w:r w:rsidRPr="006237FB">
        <w:t>Bedenk eventuele verbeterpunten of uitdagingen die je hebt ervaren tijdens je verkenning.</w:t>
      </w:r>
    </w:p>
    <w:p w14:paraId="760FF701" w14:textId="77777777" w:rsidR="00267DB8" w:rsidRPr="006237FB" w:rsidRDefault="00267DB8" w:rsidP="00267DB8">
      <w:pPr>
        <w:pStyle w:val="Lijstalinea"/>
        <w:ind w:left="720" w:firstLine="0"/>
      </w:pPr>
    </w:p>
    <w:p w14:paraId="159D8236" w14:textId="1478853B" w:rsidR="006237FB" w:rsidRPr="006237FB" w:rsidRDefault="006237FB" w:rsidP="006237FB">
      <w:pPr>
        <w:pStyle w:val="Kop2"/>
      </w:pPr>
      <w:r w:rsidRPr="006237FB">
        <w:t xml:space="preserve">Bereid je voor </w:t>
      </w:r>
      <w:r w:rsidR="00267DB8">
        <w:t>op de demonstratie</w:t>
      </w:r>
    </w:p>
    <w:p w14:paraId="56991DF8" w14:textId="77777777" w:rsidR="006237FB" w:rsidRDefault="006237FB" w:rsidP="00267DB8">
      <w:pPr>
        <w:pStyle w:val="Lijstalinea"/>
        <w:numPr>
          <w:ilvl w:val="0"/>
          <w:numId w:val="33"/>
        </w:numPr>
      </w:pPr>
      <w:r w:rsidRPr="006237FB">
        <w:t>Denk na over hoe de functies die je hebt verkend een probleem of taak op de werkvloer zouden kunnen oplossen.</w:t>
      </w:r>
    </w:p>
    <w:p w14:paraId="1C1A68AA" w14:textId="77777777" w:rsidR="00267DB8" w:rsidRPr="006237FB" w:rsidRDefault="00267DB8" w:rsidP="00267DB8">
      <w:pPr>
        <w:pStyle w:val="Lijstalinea"/>
        <w:ind w:left="720" w:firstLine="0"/>
      </w:pPr>
    </w:p>
    <w:p w14:paraId="58A07D1A" w14:textId="6E3A7530" w:rsidR="00267DB8" w:rsidRDefault="006237FB" w:rsidP="00267DB8">
      <w:pPr>
        <w:pStyle w:val="Lijstalinea"/>
        <w:numPr>
          <w:ilvl w:val="0"/>
          <w:numId w:val="33"/>
        </w:numPr>
      </w:pPr>
      <w:r w:rsidRPr="006237FB">
        <w:t>Welke functie vond je het meest nuttig of interessant, en waarom</w:t>
      </w:r>
      <w:r w:rsidR="00267DB8">
        <w:t>?</w:t>
      </w:r>
    </w:p>
    <w:p w14:paraId="613A75B2" w14:textId="77777777" w:rsidR="00267DB8" w:rsidRDefault="00267DB8" w:rsidP="00267DB8">
      <w:pPr>
        <w:pStyle w:val="Lijstalinea"/>
      </w:pPr>
    </w:p>
    <w:p w14:paraId="442B69BB" w14:textId="77777777" w:rsidR="00267DB8" w:rsidRDefault="00267DB8" w:rsidP="00267DB8"/>
    <w:p w14:paraId="34F27A13" w14:textId="77777777" w:rsidR="00267DB8" w:rsidRDefault="00267DB8" w:rsidP="00267DB8"/>
    <w:p w14:paraId="1ED50540" w14:textId="77777777" w:rsidR="00267DB8" w:rsidRDefault="00267DB8" w:rsidP="00267DB8"/>
    <w:p w14:paraId="5186B379" w14:textId="77777777" w:rsidR="00267DB8" w:rsidRDefault="00267DB8" w:rsidP="00267DB8"/>
    <w:p w14:paraId="34031448" w14:textId="77777777" w:rsidR="00267DB8" w:rsidRDefault="00267DB8" w:rsidP="00267DB8"/>
    <w:p w14:paraId="1AB0FB23" w14:textId="77777777" w:rsidR="00267DB8" w:rsidRDefault="00267DB8" w:rsidP="00267DB8"/>
    <w:p w14:paraId="00AD520C" w14:textId="77777777" w:rsidR="00267DB8" w:rsidRDefault="00267DB8" w:rsidP="00267DB8"/>
    <w:p w14:paraId="73202520" w14:textId="77777777" w:rsidR="00267DB8" w:rsidRDefault="00267DB8" w:rsidP="00267DB8"/>
    <w:p w14:paraId="035F28E5" w14:textId="77777777" w:rsidR="00267DB8" w:rsidRDefault="00267DB8" w:rsidP="00267DB8"/>
    <w:p w14:paraId="786A089E" w14:textId="77777777" w:rsidR="00267DB8" w:rsidRPr="00267DB8" w:rsidRDefault="00267DB8" w:rsidP="00267DB8"/>
    <w:p w14:paraId="1FEC213E" w14:textId="28C438CC" w:rsidR="00267DB8" w:rsidRPr="00267DB8" w:rsidRDefault="00267DB8" w:rsidP="00267DB8">
      <w:pPr>
        <w:pStyle w:val="Kop1"/>
      </w:pPr>
      <w:r w:rsidRPr="00267DB8">
        <w:t>Plan je demonstratie (</w:t>
      </w:r>
      <w:r w:rsidR="007D5140">
        <w:t>20</w:t>
      </w:r>
      <w:r w:rsidRPr="00267DB8">
        <w:t xml:space="preserve"> minuten)</w:t>
      </w:r>
    </w:p>
    <w:p w14:paraId="40C41659" w14:textId="3106E8D9" w:rsidR="00267DB8" w:rsidRPr="00267DB8" w:rsidRDefault="00267DB8" w:rsidP="00267DB8">
      <w:r w:rsidRPr="00267DB8">
        <w:t>Gebruik deze tijd om je demonstratie voor te bereiden, waarin je ee</w:t>
      </w:r>
      <w:r w:rsidR="005D41E5">
        <w:t>n alleenstaande</w:t>
      </w:r>
      <w:r w:rsidRPr="00267DB8">
        <w:rPr>
          <w:b/>
          <w:bCs/>
        </w:rPr>
        <w:t xml:space="preserve"> </w:t>
      </w:r>
      <w:r w:rsidRPr="00267DB8">
        <w:t xml:space="preserve">functionaliteit van jouw kantoortoepassing laat zien. </w:t>
      </w:r>
    </w:p>
    <w:p w14:paraId="3D9A3178" w14:textId="77777777" w:rsidR="00267DB8" w:rsidRPr="00267DB8" w:rsidRDefault="00267DB8" w:rsidP="00267DB8">
      <w:pPr>
        <w:pStyle w:val="Kop2"/>
      </w:pPr>
      <w:r w:rsidRPr="00267DB8">
        <w:t>Welke functionaliteit ga je demonstreren?</w:t>
      </w:r>
    </w:p>
    <w:p w14:paraId="5F6899F7" w14:textId="77777777" w:rsidR="00267DB8" w:rsidRPr="00267DB8" w:rsidRDefault="00267DB8" w:rsidP="00267DB8">
      <w:pPr>
        <w:pStyle w:val="Lijstalinea"/>
        <w:numPr>
          <w:ilvl w:val="0"/>
          <w:numId w:val="36"/>
        </w:numPr>
      </w:pPr>
      <w:r w:rsidRPr="00267DB8">
        <w:t xml:space="preserve">Kies een </w:t>
      </w:r>
      <w:r w:rsidRPr="00267DB8">
        <w:rPr>
          <w:b/>
          <w:bCs/>
        </w:rPr>
        <w:t>belangrijke functie</w:t>
      </w:r>
      <w:r w:rsidRPr="00267DB8">
        <w:t xml:space="preserve"> die duidelijk laat zien wat de toepassing kan en waarom deze nuttig is.</w:t>
      </w:r>
    </w:p>
    <w:p w14:paraId="2080F758" w14:textId="1BDDC5D7" w:rsidR="00267DB8" w:rsidRDefault="00267DB8" w:rsidP="00267DB8">
      <w:pPr>
        <w:pStyle w:val="Lijstalinea"/>
        <w:numPr>
          <w:ilvl w:val="0"/>
          <w:numId w:val="36"/>
        </w:numPr>
      </w:pPr>
      <w:r w:rsidRPr="00267DB8">
        <w:t>Zorg ervoor dat deze functionaliteit op zichzelf werkt, zonder afhankelijk te zijn van andere functies.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7DB8" w14:paraId="0BB6EA7E" w14:textId="77777777" w:rsidTr="00267DB8">
        <w:tc>
          <w:tcPr>
            <w:tcW w:w="9628" w:type="dxa"/>
          </w:tcPr>
          <w:p w14:paraId="43435441" w14:textId="77777777" w:rsidR="00267DB8" w:rsidRDefault="00267DB8" w:rsidP="00267DB8">
            <w:r>
              <w:t>Beschrijving van de functionaliteit:</w:t>
            </w:r>
          </w:p>
          <w:p w14:paraId="70FE70B1" w14:textId="77777777" w:rsidR="00267DB8" w:rsidRDefault="00267DB8" w:rsidP="00267DB8"/>
          <w:p w14:paraId="0A5F7923" w14:textId="147BB268" w:rsidR="00267DB8" w:rsidRDefault="00267DB8" w:rsidP="00267DB8"/>
        </w:tc>
      </w:tr>
    </w:tbl>
    <w:p w14:paraId="2F7577B1" w14:textId="77777777" w:rsidR="00267DB8" w:rsidRPr="00267DB8" w:rsidRDefault="00267DB8" w:rsidP="00267DB8"/>
    <w:p w14:paraId="543A6D33" w14:textId="77777777" w:rsidR="00267DB8" w:rsidRPr="00267DB8" w:rsidRDefault="00267DB8" w:rsidP="00267DB8">
      <w:pPr>
        <w:pStyle w:val="Kop2"/>
      </w:pPr>
      <w:r w:rsidRPr="00267DB8">
        <w:t>Waarom is dit een goede keuze om te laten zien aan de gebruiker?</w:t>
      </w:r>
    </w:p>
    <w:p w14:paraId="607C2514" w14:textId="77777777" w:rsidR="00267DB8" w:rsidRPr="00267DB8" w:rsidRDefault="00267DB8" w:rsidP="00267DB8">
      <w:pPr>
        <w:pStyle w:val="Lijstalinea"/>
        <w:numPr>
          <w:ilvl w:val="0"/>
          <w:numId w:val="35"/>
        </w:numPr>
      </w:pPr>
      <w:r w:rsidRPr="00267DB8">
        <w:t>Leg uit waarom deze functionaliteit nuttig is in een werkomgeving.</w:t>
      </w:r>
    </w:p>
    <w:p w14:paraId="15A74B28" w14:textId="77777777" w:rsidR="00267DB8" w:rsidRPr="00267DB8" w:rsidRDefault="00267DB8" w:rsidP="00267DB8">
      <w:pPr>
        <w:pStyle w:val="Lijstalinea"/>
        <w:numPr>
          <w:ilvl w:val="0"/>
          <w:numId w:val="35"/>
        </w:numPr>
      </w:pPr>
      <w:r w:rsidRPr="00267DB8">
        <w:t>Denk na over wat je gebruikers hiermee kunt laten bereiken.</w:t>
      </w:r>
    </w:p>
    <w:p w14:paraId="4DFAFDAB" w14:textId="77777777" w:rsidR="00267DB8" w:rsidRDefault="00267DB8" w:rsidP="00267DB8">
      <w:pPr>
        <w:pStyle w:val="Lijstalinea"/>
        <w:numPr>
          <w:ilvl w:val="0"/>
          <w:numId w:val="35"/>
        </w:numPr>
      </w:pPr>
      <w:r w:rsidRPr="00267DB8">
        <w:t>Schrijf een korte uitleg over waarom je deze functie hebt gekozen voor jouw demonstratie.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7DB8" w14:paraId="12C5A2EE" w14:textId="77777777" w:rsidTr="00267DB8">
        <w:tc>
          <w:tcPr>
            <w:tcW w:w="9628" w:type="dxa"/>
          </w:tcPr>
          <w:p w14:paraId="14EC4E76" w14:textId="77777777" w:rsidR="00267DB8" w:rsidRDefault="00267DB8" w:rsidP="00267DB8">
            <w:r>
              <w:t>Motivering</w:t>
            </w:r>
          </w:p>
          <w:p w14:paraId="590F57CF" w14:textId="77777777" w:rsidR="00267DB8" w:rsidRDefault="00267DB8" w:rsidP="00267DB8"/>
          <w:p w14:paraId="1ED2A9B7" w14:textId="7D0CDDEA" w:rsidR="00267DB8" w:rsidRDefault="00267DB8" w:rsidP="00267DB8"/>
        </w:tc>
      </w:tr>
    </w:tbl>
    <w:p w14:paraId="59A6045E" w14:textId="77777777" w:rsidR="00267DB8" w:rsidRPr="00267DB8" w:rsidRDefault="00267DB8" w:rsidP="00267DB8"/>
    <w:p w14:paraId="30E2758B" w14:textId="77777777" w:rsidR="00267DB8" w:rsidRPr="00267DB8" w:rsidRDefault="00267DB8" w:rsidP="00267DB8">
      <w:pPr>
        <w:pStyle w:val="Kop2"/>
      </w:pPr>
      <w:r w:rsidRPr="00267DB8">
        <w:t>Hoe ga je deze functionaliteit demonstreren?</w:t>
      </w:r>
    </w:p>
    <w:p w14:paraId="7AC428F7" w14:textId="77777777" w:rsidR="00267DB8" w:rsidRPr="00267DB8" w:rsidRDefault="00267DB8" w:rsidP="00267DB8">
      <w:pPr>
        <w:pStyle w:val="Lijstalinea"/>
        <w:numPr>
          <w:ilvl w:val="0"/>
          <w:numId w:val="37"/>
        </w:numPr>
      </w:pPr>
      <w:r w:rsidRPr="00267DB8">
        <w:rPr>
          <w:b/>
          <w:bCs/>
        </w:rPr>
        <w:t>Introductie van de toepassing:</w:t>
      </w:r>
      <w:r w:rsidRPr="00267DB8">
        <w:t xml:space="preserve"> </w:t>
      </w:r>
    </w:p>
    <w:p w14:paraId="526472E8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 xml:space="preserve">Begin je demonstratie met een korte introductie van de toepassing zelf: </w:t>
      </w:r>
    </w:p>
    <w:p w14:paraId="72990CC3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t>Wat is het doel van de toepassing?</w:t>
      </w:r>
    </w:p>
    <w:p w14:paraId="748B96EA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t>Welke problemen lost het op, en wie heeft er baat bij?</w:t>
      </w:r>
    </w:p>
    <w:p w14:paraId="2A297570" w14:textId="77777777" w:rsidR="00267DB8" w:rsidRDefault="00267DB8" w:rsidP="00267DB8">
      <w:pPr>
        <w:numPr>
          <w:ilvl w:val="2"/>
          <w:numId w:val="34"/>
        </w:numPr>
      </w:pPr>
      <w:r w:rsidRPr="00267DB8">
        <w:t>Geef een voorbeeldsituatie waarin de toepassing op de werkvloer gebruikt zou worden.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7DB8" w14:paraId="2A47134D" w14:textId="77777777" w:rsidTr="00267DB8">
        <w:tc>
          <w:tcPr>
            <w:tcW w:w="9628" w:type="dxa"/>
          </w:tcPr>
          <w:p w14:paraId="2CE6D9B8" w14:textId="63F83F3C" w:rsidR="00267DB8" w:rsidRDefault="00267DB8" w:rsidP="00267DB8">
            <w:r>
              <w:t>Korte beschrijving demonstratie</w:t>
            </w:r>
          </w:p>
          <w:p w14:paraId="70196104" w14:textId="77777777" w:rsidR="00267DB8" w:rsidRDefault="00267DB8" w:rsidP="00267DB8"/>
          <w:p w14:paraId="3DFEB53E" w14:textId="77777777" w:rsidR="00267DB8" w:rsidRDefault="00267DB8" w:rsidP="00267DB8"/>
          <w:p w14:paraId="3FE88A45" w14:textId="77777777" w:rsidR="00267DB8" w:rsidRDefault="00267DB8" w:rsidP="00267DB8"/>
          <w:p w14:paraId="55B20A6E" w14:textId="77777777" w:rsidR="00267DB8" w:rsidRDefault="00267DB8" w:rsidP="00267DB8"/>
        </w:tc>
      </w:tr>
    </w:tbl>
    <w:p w14:paraId="683A001D" w14:textId="77777777" w:rsidR="00267DB8" w:rsidRPr="00267DB8" w:rsidRDefault="00267DB8" w:rsidP="00267DB8"/>
    <w:p w14:paraId="138B08DB" w14:textId="0A0C7AE6" w:rsidR="00267DB8" w:rsidRPr="00267DB8" w:rsidRDefault="00267DB8" w:rsidP="00267DB8">
      <w:pPr>
        <w:pStyle w:val="Lijstalinea"/>
        <w:numPr>
          <w:ilvl w:val="0"/>
          <w:numId w:val="34"/>
        </w:numPr>
      </w:pPr>
      <w:r w:rsidRPr="00267DB8">
        <w:rPr>
          <w:b/>
          <w:bCs/>
        </w:rPr>
        <w:t xml:space="preserve">Bedenk een logische volgorde voor </w:t>
      </w:r>
      <w:r w:rsidR="005D41E5">
        <w:rPr>
          <w:b/>
          <w:bCs/>
        </w:rPr>
        <w:t>j</w:t>
      </w:r>
      <w:r w:rsidRPr="00267DB8">
        <w:rPr>
          <w:b/>
          <w:bCs/>
        </w:rPr>
        <w:t>e</w:t>
      </w:r>
      <w:r w:rsidR="005D41E5">
        <w:rPr>
          <w:b/>
          <w:bCs/>
        </w:rPr>
        <w:t xml:space="preserve"> demo van de</w:t>
      </w:r>
      <w:r w:rsidRPr="00267DB8">
        <w:rPr>
          <w:b/>
          <w:bCs/>
        </w:rPr>
        <w:t xml:space="preserve"> functionaliteit:</w:t>
      </w:r>
      <w:r w:rsidRPr="00267DB8">
        <w:t xml:space="preserve"> </w:t>
      </w:r>
    </w:p>
    <w:p w14:paraId="53C8F7DE" w14:textId="33DEDA7D" w:rsidR="005D41E5" w:rsidRDefault="005D41E5" w:rsidP="00267DB8">
      <w:pPr>
        <w:numPr>
          <w:ilvl w:val="1"/>
          <w:numId w:val="34"/>
        </w:numPr>
      </w:pPr>
      <w:r>
        <w:t>Denk na over wat je zelf moet doen ter voorbereiding</w:t>
      </w:r>
    </w:p>
    <w:p w14:paraId="79D6E8BA" w14:textId="1144C56B" w:rsidR="005D41E5" w:rsidRDefault="005D41E5" w:rsidP="005D41E5">
      <w:pPr>
        <w:numPr>
          <w:ilvl w:val="2"/>
          <w:numId w:val="34"/>
        </w:numPr>
      </w:pPr>
      <w:r>
        <w:t>Moet je ingelogd zijn?</w:t>
      </w:r>
    </w:p>
    <w:p w14:paraId="2E785906" w14:textId="1D163A29" w:rsidR="005D41E5" w:rsidRDefault="005D41E5" w:rsidP="005D41E5">
      <w:pPr>
        <w:numPr>
          <w:ilvl w:val="2"/>
          <w:numId w:val="34"/>
        </w:numPr>
      </w:pPr>
      <w:r>
        <w:t>Heb je nood aan meerdere gebruikers?</w:t>
      </w:r>
    </w:p>
    <w:p w14:paraId="6CA6B96E" w14:textId="28109C38" w:rsidR="005D41E5" w:rsidRDefault="005D41E5" w:rsidP="005D41E5">
      <w:pPr>
        <w:numPr>
          <w:ilvl w:val="2"/>
          <w:numId w:val="34"/>
        </w:numPr>
      </w:pPr>
      <w:r>
        <w:t>…</w:t>
      </w:r>
    </w:p>
    <w:p w14:paraId="57DF71C1" w14:textId="1FB73DC2" w:rsidR="00267DB8" w:rsidRPr="00267DB8" w:rsidRDefault="00267DB8" w:rsidP="00267DB8">
      <w:pPr>
        <w:numPr>
          <w:ilvl w:val="1"/>
          <w:numId w:val="34"/>
        </w:numPr>
      </w:pPr>
      <w:r w:rsidRPr="00267DB8">
        <w:t xml:space="preserve">Introduceer de specifieke functionaliteit die je gaat laten zien: </w:t>
      </w:r>
    </w:p>
    <w:p w14:paraId="321BDBCC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t>Wat is het?</w:t>
      </w:r>
    </w:p>
    <w:p w14:paraId="71CBDD0D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lastRenderedPageBreak/>
        <w:t>Waarom is het belangrijk?</w:t>
      </w:r>
    </w:p>
    <w:p w14:paraId="34EC218D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 xml:space="preserve">Voer de demonstratie uit in duidelijke stappen: </w:t>
      </w:r>
    </w:p>
    <w:p w14:paraId="61CFF25E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t>Laat zien hoe je de functie opent.</w:t>
      </w:r>
    </w:p>
    <w:p w14:paraId="0191D951" w14:textId="77777777" w:rsidR="00267DB8" w:rsidRPr="00267DB8" w:rsidRDefault="00267DB8" w:rsidP="00267DB8">
      <w:pPr>
        <w:numPr>
          <w:ilvl w:val="2"/>
          <w:numId w:val="34"/>
        </w:numPr>
      </w:pPr>
      <w:r w:rsidRPr="00267DB8">
        <w:t>Demonstreer wat de functionaliteit doet en hoe het werkt.</w:t>
      </w:r>
    </w:p>
    <w:p w14:paraId="534AB1BF" w14:textId="77777777" w:rsidR="00267DB8" w:rsidRDefault="00267DB8" w:rsidP="00267DB8">
      <w:pPr>
        <w:numPr>
          <w:ilvl w:val="2"/>
          <w:numId w:val="34"/>
        </w:numPr>
      </w:pPr>
      <w:r w:rsidRPr="00267DB8">
        <w:t>Toon eventuele extra opties of instellingen die nuttig zijn.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7DB8" w14:paraId="204099F2" w14:textId="77777777" w:rsidTr="00267DB8">
        <w:tc>
          <w:tcPr>
            <w:tcW w:w="9628" w:type="dxa"/>
          </w:tcPr>
          <w:p w14:paraId="16D4327C" w14:textId="77777777" w:rsidR="00267DB8" w:rsidRDefault="00267DB8" w:rsidP="00267DB8">
            <w:r>
              <w:t>Demonstratieplan</w:t>
            </w:r>
          </w:p>
          <w:p w14:paraId="397265C3" w14:textId="77777777" w:rsidR="00267DB8" w:rsidRDefault="00267DB8" w:rsidP="00267DB8"/>
          <w:p w14:paraId="1FBD9F93" w14:textId="77777777" w:rsidR="00267DB8" w:rsidRDefault="00267DB8" w:rsidP="00267DB8"/>
          <w:p w14:paraId="692F78F1" w14:textId="77777777" w:rsidR="00267DB8" w:rsidRDefault="00267DB8" w:rsidP="00267DB8"/>
          <w:p w14:paraId="777B58F6" w14:textId="77777777" w:rsidR="00267DB8" w:rsidRDefault="00267DB8" w:rsidP="00267DB8"/>
          <w:p w14:paraId="0EE085F5" w14:textId="77777777" w:rsidR="00267DB8" w:rsidRDefault="00267DB8" w:rsidP="00267DB8"/>
          <w:p w14:paraId="56E16731" w14:textId="364A32D3" w:rsidR="00267DB8" w:rsidRDefault="00267DB8" w:rsidP="00267DB8"/>
        </w:tc>
      </w:tr>
    </w:tbl>
    <w:p w14:paraId="4EF13E9F" w14:textId="77777777" w:rsidR="00267DB8" w:rsidRPr="00267DB8" w:rsidRDefault="00267DB8" w:rsidP="00267DB8"/>
    <w:p w14:paraId="7391C480" w14:textId="77777777" w:rsidR="00267DB8" w:rsidRPr="00267DB8" w:rsidRDefault="00267DB8" w:rsidP="00267DB8">
      <w:pPr>
        <w:pStyle w:val="Lijstalinea"/>
        <w:numPr>
          <w:ilvl w:val="0"/>
          <w:numId w:val="34"/>
        </w:numPr>
      </w:pPr>
      <w:r w:rsidRPr="00267DB8">
        <w:rPr>
          <w:b/>
          <w:bCs/>
        </w:rPr>
        <w:t>Let op deze punten:</w:t>
      </w:r>
      <w:r w:rsidRPr="00267DB8">
        <w:t xml:space="preserve"> </w:t>
      </w:r>
    </w:p>
    <w:p w14:paraId="3A2C5F2E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>Maak het begrijpelijk voor mensen die deze toepassing niet kennen.</w:t>
      </w:r>
    </w:p>
    <w:p w14:paraId="534C4B24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>Benoem belangrijke voordelen of gebruikstips.</w:t>
      </w:r>
    </w:p>
    <w:p w14:paraId="30EB7F58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>Geef een voorbeeldsituatie waarin deze functionaliteit handig is.</w:t>
      </w:r>
    </w:p>
    <w:p w14:paraId="55810F96" w14:textId="42223F0C" w:rsidR="00267DB8" w:rsidRPr="00267DB8" w:rsidRDefault="00267DB8" w:rsidP="00267DB8">
      <w:pPr>
        <w:pStyle w:val="Lijstalinea"/>
        <w:numPr>
          <w:ilvl w:val="0"/>
          <w:numId w:val="34"/>
        </w:numPr>
      </w:pPr>
      <w:r w:rsidRPr="00267DB8">
        <w:rPr>
          <w:b/>
          <w:bCs/>
        </w:rPr>
        <w:t>Afrond</w:t>
      </w:r>
      <w:r>
        <w:rPr>
          <w:b/>
          <w:bCs/>
        </w:rPr>
        <w:t>en</w:t>
      </w:r>
      <w:r w:rsidRPr="00267DB8">
        <w:rPr>
          <w:b/>
          <w:bCs/>
        </w:rPr>
        <w:t>:</w:t>
      </w:r>
      <w:r w:rsidRPr="00267DB8">
        <w:t xml:space="preserve"> </w:t>
      </w:r>
    </w:p>
    <w:p w14:paraId="533FC54F" w14:textId="77777777" w:rsidR="00267DB8" w:rsidRPr="00267DB8" w:rsidRDefault="00267DB8" w:rsidP="00267DB8">
      <w:pPr>
        <w:numPr>
          <w:ilvl w:val="1"/>
          <w:numId w:val="34"/>
        </w:numPr>
      </w:pPr>
      <w:r w:rsidRPr="00267DB8">
        <w:t>Sluit af door kort te herhalen wat je hebt laten zien en hoe dit een probleem oplost of tijd bespaart.</w:t>
      </w:r>
    </w:p>
    <w:p w14:paraId="50813D0B" w14:textId="77777777" w:rsidR="00267DB8" w:rsidRDefault="00267DB8" w:rsidP="00267DB8">
      <w:pPr>
        <w:numPr>
          <w:ilvl w:val="1"/>
          <w:numId w:val="34"/>
        </w:numPr>
      </w:pPr>
      <w:r w:rsidRPr="00267DB8">
        <w:t>Moedig vragen of discussies aan om zeker te weten dat alles duidelijk is.</w:t>
      </w:r>
    </w:p>
    <w:p w14:paraId="13821FFD" w14:textId="0CB877ED" w:rsidR="00267DB8" w:rsidRDefault="00267DB8" w:rsidP="00267DB8">
      <w:pPr>
        <w:numPr>
          <w:ilvl w:val="1"/>
          <w:numId w:val="34"/>
        </w:numPr>
      </w:pPr>
      <w:r>
        <w:t>Bedenk 3 vragen waarmee je kan peilen of iedereen je demonstratie goed heeft begrepen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7DB8" w14:paraId="1B0DB820" w14:textId="77777777" w:rsidTr="00267DB8">
        <w:tc>
          <w:tcPr>
            <w:tcW w:w="9628" w:type="dxa"/>
          </w:tcPr>
          <w:p w14:paraId="3D485409" w14:textId="377A0E38" w:rsidR="00267DB8" w:rsidRDefault="00267DB8" w:rsidP="00267DB8">
            <w:r>
              <w:t>Vragen</w:t>
            </w:r>
          </w:p>
          <w:p w14:paraId="1924E70D" w14:textId="56A8D677" w:rsidR="00267DB8" w:rsidRDefault="00267DB8" w:rsidP="007D5140">
            <w:pPr>
              <w:pStyle w:val="Lijstalinea"/>
              <w:numPr>
                <w:ilvl w:val="0"/>
                <w:numId w:val="50"/>
              </w:numPr>
            </w:pPr>
          </w:p>
          <w:p w14:paraId="084E0BAE" w14:textId="0774EFDE" w:rsidR="007D5140" w:rsidRDefault="007D5140" w:rsidP="007D5140">
            <w:pPr>
              <w:pStyle w:val="Lijstalinea"/>
              <w:numPr>
                <w:ilvl w:val="0"/>
                <w:numId w:val="50"/>
              </w:numPr>
            </w:pPr>
          </w:p>
          <w:p w14:paraId="3D986955" w14:textId="63B5060D" w:rsidR="00267DB8" w:rsidRPr="007D5140" w:rsidRDefault="00267DB8" w:rsidP="00267DB8">
            <w:pPr>
              <w:pStyle w:val="Lijstalinea"/>
              <w:numPr>
                <w:ilvl w:val="0"/>
                <w:numId w:val="50"/>
              </w:numPr>
            </w:pPr>
          </w:p>
        </w:tc>
      </w:tr>
    </w:tbl>
    <w:p w14:paraId="05D0328B" w14:textId="77777777" w:rsidR="00267DB8" w:rsidRPr="00267DB8" w:rsidRDefault="00267DB8" w:rsidP="00267DB8"/>
    <w:p w14:paraId="0EB02DD0" w14:textId="77777777" w:rsidR="006237FB" w:rsidRPr="00C11C02" w:rsidRDefault="006237FB" w:rsidP="00C11C02"/>
    <w:sectPr w:rsidR="006237FB" w:rsidRPr="00C11C02" w:rsidSect="00C706EE">
      <w:footerReference w:type="default" r:id="rId13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5CFD" w14:textId="77777777" w:rsidR="007E5841" w:rsidRDefault="007E5841" w:rsidP="003B5EEC">
      <w:pPr>
        <w:spacing w:after="0"/>
      </w:pPr>
      <w:r>
        <w:separator/>
      </w:r>
    </w:p>
  </w:endnote>
  <w:endnote w:type="continuationSeparator" w:id="0">
    <w:p w14:paraId="334DABA5" w14:textId="77777777" w:rsidR="007E5841" w:rsidRDefault="007E5841" w:rsidP="003B5EEC">
      <w:pPr>
        <w:spacing w:after="0"/>
      </w:pPr>
      <w:r>
        <w:continuationSeparator/>
      </w:r>
    </w:p>
  </w:endnote>
  <w:endnote w:type="continuationNotice" w:id="1">
    <w:p w14:paraId="3FA6D6C9" w14:textId="77777777" w:rsidR="007E5841" w:rsidRDefault="007E584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4267" w14:textId="6932AF09" w:rsidR="003B5EEC" w:rsidRPr="003B5EEC" w:rsidRDefault="00D42D70" w:rsidP="00C706EE">
    <w:pPr>
      <w:pStyle w:val="Voettekst"/>
      <w:tabs>
        <w:tab w:val="clear" w:pos="4536"/>
        <w:tab w:val="clear" w:pos="9072"/>
        <w:tab w:val="right" w:pos="9638"/>
      </w:tabs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 Titel  \* MERGEFORMAT </w:instrText>
    </w:r>
    <w:r>
      <w:rPr>
        <w:sz w:val="18"/>
        <w:szCs w:val="18"/>
      </w:rPr>
      <w:fldChar w:fldCharType="separate"/>
    </w:r>
    <w:r w:rsidR="007D5140">
      <w:rPr>
        <w:noProof/>
        <w:sz w:val="18"/>
        <w:szCs w:val="18"/>
      </w:rPr>
      <w:t>Opdracht – Exploratie van Kantoortoepassingen</w:t>
    </w:r>
    <w:r>
      <w:rPr>
        <w:sz w:val="18"/>
        <w:szCs w:val="18"/>
      </w:rPr>
      <w:fldChar w:fldCharType="end"/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C370" w14:textId="77777777" w:rsidR="007E5841" w:rsidRDefault="007E5841" w:rsidP="003B5EEC">
      <w:pPr>
        <w:spacing w:after="0"/>
      </w:pPr>
      <w:r>
        <w:separator/>
      </w:r>
    </w:p>
  </w:footnote>
  <w:footnote w:type="continuationSeparator" w:id="0">
    <w:p w14:paraId="745875E4" w14:textId="77777777" w:rsidR="007E5841" w:rsidRDefault="007E5841" w:rsidP="003B5EEC">
      <w:pPr>
        <w:spacing w:after="0"/>
      </w:pPr>
      <w:r>
        <w:continuationSeparator/>
      </w:r>
    </w:p>
  </w:footnote>
  <w:footnote w:type="continuationNotice" w:id="1">
    <w:p w14:paraId="6A4E4FEE" w14:textId="77777777" w:rsidR="007E5841" w:rsidRDefault="007E584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jstnummering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jstnummering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9B7286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95F32"/>
    <w:multiLevelType w:val="multilevel"/>
    <w:tmpl w:val="2FB0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77CF4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AC12BA"/>
    <w:multiLevelType w:val="hybridMultilevel"/>
    <w:tmpl w:val="5502A50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71A56"/>
    <w:multiLevelType w:val="hybridMultilevel"/>
    <w:tmpl w:val="F9D04C5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41F0F"/>
    <w:multiLevelType w:val="hybridMultilevel"/>
    <w:tmpl w:val="9560136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8B79C4"/>
    <w:multiLevelType w:val="hybridMultilevel"/>
    <w:tmpl w:val="698A3D88"/>
    <w:lvl w:ilvl="0" w:tplc="D6645C82">
      <w:start w:val="1"/>
      <w:numFmt w:val="decimal"/>
      <w:pStyle w:val="Kop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B862FE"/>
    <w:multiLevelType w:val="multilevel"/>
    <w:tmpl w:val="03EE35D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21CB152B"/>
    <w:multiLevelType w:val="multilevel"/>
    <w:tmpl w:val="2FB0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F127F9"/>
    <w:multiLevelType w:val="hybridMultilevel"/>
    <w:tmpl w:val="566CF0E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3621B3"/>
    <w:multiLevelType w:val="multilevel"/>
    <w:tmpl w:val="03EE35D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2803438C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0C2D59"/>
    <w:multiLevelType w:val="multilevel"/>
    <w:tmpl w:val="EED6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1E0514"/>
    <w:multiLevelType w:val="hybridMultilevel"/>
    <w:tmpl w:val="08AC15E8"/>
    <w:lvl w:ilvl="0" w:tplc="B08429FE">
      <w:start w:val="1"/>
      <w:numFmt w:val="lowerLetter"/>
      <w:pStyle w:val="Kop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315F4BE3"/>
    <w:multiLevelType w:val="hybridMultilevel"/>
    <w:tmpl w:val="7B48111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722AB8"/>
    <w:multiLevelType w:val="hybridMultilevel"/>
    <w:tmpl w:val="ED6AB53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383EE5"/>
    <w:multiLevelType w:val="hybridMultilevel"/>
    <w:tmpl w:val="93942368"/>
    <w:lvl w:ilvl="0" w:tplc="CA8280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940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A2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8F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C8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4C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AD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8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AC6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446853"/>
    <w:multiLevelType w:val="hybridMultilevel"/>
    <w:tmpl w:val="1BB2D91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8D596F"/>
    <w:multiLevelType w:val="hybridMultilevel"/>
    <w:tmpl w:val="D4BA5E0A"/>
    <w:lvl w:ilvl="0" w:tplc="3974AA6E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077C2F"/>
    <w:multiLevelType w:val="multilevel"/>
    <w:tmpl w:val="B168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666A8D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4F018B"/>
    <w:multiLevelType w:val="hybridMultilevel"/>
    <w:tmpl w:val="45C4F520"/>
    <w:lvl w:ilvl="0" w:tplc="299A5E4E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E32B16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80D80"/>
    <w:multiLevelType w:val="multilevel"/>
    <w:tmpl w:val="1CCAD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6A4BA3"/>
    <w:multiLevelType w:val="multilevel"/>
    <w:tmpl w:val="F7C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13269"/>
    <w:multiLevelType w:val="hybridMultilevel"/>
    <w:tmpl w:val="60D2E04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072BF6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AB31F8"/>
    <w:multiLevelType w:val="multilevel"/>
    <w:tmpl w:val="2FB0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201AFB"/>
    <w:multiLevelType w:val="multilevel"/>
    <w:tmpl w:val="AA9E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D1212D"/>
    <w:multiLevelType w:val="multilevel"/>
    <w:tmpl w:val="2FB0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8979C2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310906"/>
    <w:multiLevelType w:val="multilevel"/>
    <w:tmpl w:val="4F90A5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EB27EB"/>
    <w:multiLevelType w:val="hybridMultilevel"/>
    <w:tmpl w:val="5E8A6A0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3F686A"/>
    <w:multiLevelType w:val="multilevel"/>
    <w:tmpl w:val="F7C61A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5" w15:restartNumberingAfterBreak="0">
    <w:nsid w:val="78A369CE"/>
    <w:multiLevelType w:val="multilevel"/>
    <w:tmpl w:val="F08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905CC9"/>
    <w:multiLevelType w:val="hybridMultilevel"/>
    <w:tmpl w:val="CA0E0D4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A6F646"/>
    <w:multiLevelType w:val="hybridMultilevel"/>
    <w:tmpl w:val="789678F2"/>
    <w:lvl w:ilvl="0" w:tplc="7CC61F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B82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EA0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44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8A0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2E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63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D0A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61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E74F9"/>
    <w:multiLevelType w:val="hybridMultilevel"/>
    <w:tmpl w:val="6B1C976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54686">
    <w:abstractNumId w:val="14"/>
  </w:num>
  <w:num w:numId="2" w16cid:durableId="1697383111">
    <w:abstractNumId w:val="48"/>
  </w:num>
  <w:num w:numId="3" w16cid:durableId="569121949">
    <w:abstractNumId w:val="9"/>
  </w:num>
  <w:num w:numId="4" w16cid:durableId="507410920">
    <w:abstractNumId w:val="7"/>
  </w:num>
  <w:num w:numId="5" w16cid:durableId="1474517435">
    <w:abstractNumId w:val="6"/>
  </w:num>
  <w:num w:numId="6" w16cid:durableId="542638783">
    <w:abstractNumId w:val="5"/>
  </w:num>
  <w:num w:numId="7" w16cid:durableId="894852853">
    <w:abstractNumId w:val="4"/>
  </w:num>
  <w:num w:numId="8" w16cid:durableId="98455518">
    <w:abstractNumId w:val="8"/>
  </w:num>
  <w:num w:numId="9" w16cid:durableId="1031344966">
    <w:abstractNumId w:val="3"/>
  </w:num>
  <w:num w:numId="10" w16cid:durableId="1748919700">
    <w:abstractNumId w:val="2"/>
  </w:num>
  <w:num w:numId="11" w16cid:durableId="509293434">
    <w:abstractNumId w:val="1"/>
  </w:num>
  <w:num w:numId="12" w16cid:durableId="20983852">
    <w:abstractNumId w:val="0"/>
  </w:num>
  <w:num w:numId="13" w16cid:durableId="866136017">
    <w:abstractNumId w:val="17"/>
  </w:num>
  <w:num w:numId="14" w16cid:durableId="2136950039">
    <w:abstractNumId w:val="24"/>
  </w:num>
  <w:num w:numId="15" w16cid:durableId="1458403581">
    <w:abstractNumId w:val="47"/>
  </w:num>
  <w:num w:numId="16" w16cid:durableId="1569269751">
    <w:abstractNumId w:val="27"/>
  </w:num>
  <w:num w:numId="17" w16cid:durableId="110561851">
    <w:abstractNumId w:val="25"/>
  </w:num>
  <w:num w:numId="18" w16cid:durableId="1592733292">
    <w:abstractNumId w:val="32"/>
  </w:num>
  <w:num w:numId="19" w16cid:durableId="327175313">
    <w:abstractNumId w:val="29"/>
  </w:num>
  <w:num w:numId="20" w16cid:durableId="205996514">
    <w:abstractNumId w:val="13"/>
  </w:num>
  <w:num w:numId="21" w16cid:durableId="474416096">
    <w:abstractNumId w:val="23"/>
  </w:num>
  <w:num w:numId="22" w16cid:durableId="1829245409">
    <w:abstractNumId w:val="39"/>
  </w:num>
  <w:num w:numId="23" w16cid:durableId="1449356865">
    <w:abstractNumId w:val="40"/>
  </w:num>
  <w:num w:numId="24" w16cid:durableId="809637414">
    <w:abstractNumId w:val="30"/>
  </w:num>
  <w:num w:numId="25" w16cid:durableId="1854105019">
    <w:abstractNumId w:val="11"/>
  </w:num>
  <w:num w:numId="26" w16cid:durableId="627901337">
    <w:abstractNumId w:val="19"/>
  </w:num>
  <w:num w:numId="27" w16cid:durableId="288124670">
    <w:abstractNumId w:val="38"/>
  </w:num>
  <w:num w:numId="28" w16cid:durableId="1254322701">
    <w:abstractNumId w:val="42"/>
  </w:num>
  <w:num w:numId="29" w16cid:durableId="1896041593">
    <w:abstractNumId w:val="31"/>
  </w:num>
  <w:num w:numId="30" w16cid:durableId="1720008625">
    <w:abstractNumId w:val="22"/>
  </w:num>
  <w:num w:numId="31" w16cid:durableId="1462461516">
    <w:abstractNumId w:val="12"/>
  </w:num>
  <w:num w:numId="32" w16cid:durableId="1163818098">
    <w:abstractNumId w:val="10"/>
  </w:num>
  <w:num w:numId="33" w16cid:durableId="215046409">
    <w:abstractNumId w:val="45"/>
  </w:num>
  <w:num w:numId="34" w16cid:durableId="434792610">
    <w:abstractNumId w:val="35"/>
  </w:num>
  <w:num w:numId="35" w16cid:durableId="473765905">
    <w:abstractNumId w:val="41"/>
  </w:num>
  <w:num w:numId="36" w16cid:durableId="1234973347">
    <w:abstractNumId w:val="33"/>
  </w:num>
  <w:num w:numId="37" w16cid:durableId="1361708657">
    <w:abstractNumId w:val="37"/>
  </w:num>
  <w:num w:numId="38" w16cid:durableId="815414130">
    <w:abstractNumId w:val="28"/>
  </w:num>
  <w:num w:numId="39" w16cid:durableId="313527249">
    <w:abstractNumId w:val="26"/>
  </w:num>
  <w:num w:numId="40" w16cid:durableId="511257850">
    <w:abstractNumId w:val="34"/>
  </w:num>
  <w:num w:numId="41" w16cid:durableId="654843241">
    <w:abstractNumId w:val="44"/>
  </w:num>
  <w:num w:numId="42" w16cid:durableId="189072687">
    <w:abstractNumId w:val="21"/>
  </w:num>
  <w:num w:numId="43" w16cid:durableId="296686036">
    <w:abstractNumId w:val="18"/>
  </w:num>
  <w:num w:numId="44" w16cid:durableId="140972335">
    <w:abstractNumId w:val="49"/>
  </w:num>
  <w:num w:numId="45" w16cid:durableId="1021517399">
    <w:abstractNumId w:val="16"/>
  </w:num>
  <w:num w:numId="46" w16cid:durableId="1573127517">
    <w:abstractNumId w:val="43"/>
  </w:num>
  <w:num w:numId="47" w16cid:durableId="233591972">
    <w:abstractNumId w:val="36"/>
  </w:num>
  <w:num w:numId="48" w16cid:durableId="1498420969">
    <w:abstractNumId w:val="20"/>
  </w:num>
  <w:num w:numId="49" w16cid:durableId="1181625670">
    <w:abstractNumId w:val="15"/>
  </w:num>
  <w:num w:numId="50" w16cid:durableId="113930451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35E89"/>
    <w:rsid w:val="00064C02"/>
    <w:rsid w:val="000E6EC2"/>
    <w:rsid w:val="0011502E"/>
    <w:rsid w:val="00150629"/>
    <w:rsid w:val="00157A08"/>
    <w:rsid w:val="00181978"/>
    <w:rsid w:val="00183B07"/>
    <w:rsid w:val="001A2183"/>
    <w:rsid w:val="001B7046"/>
    <w:rsid w:val="001C6C73"/>
    <w:rsid w:val="001E4B92"/>
    <w:rsid w:val="00267DB8"/>
    <w:rsid w:val="00275CB1"/>
    <w:rsid w:val="002A1863"/>
    <w:rsid w:val="0034417D"/>
    <w:rsid w:val="003478D0"/>
    <w:rsid w:val="00377510"/>
    <w:rsid w:val="00392CA1"/>
    <w:rsid w:val="003B1E71"/>
    <w:rsid w:val="003B5EEC"/>
    <w:rsid w:val="003C756B"/>
    <w:rsid w:val="00425075"/>
    <w:rsid w:val="00457FEB"/>
    <w:rsid w:val="00461BE2"/>
    <w:rsid w:val="00494BC0"/>
    <w:rsid w:val="004B3437"/>
    <w:rsid w:val="004E561B"/>
    <w:rsid w:val="0052515F"/>
    <w:rsid w:val="00534DB1"/>
    <w:rsid w:val="00537A73"/>
    <w:rsid w:val="005C7F4D"/>
    <w:rsid w:val="005D03D9"/>
    <w:rsid w:val="005D41E5"/>
    <w:rsid w:val="006237FB"/>
    <w:rsid w:val="00641BCA"/>
    <w:rsid w:val="00646171"/>
    <w:rsid w:val="006754F3"/>
    <w:rsid w:val="006825B2"/>
    <w:rsid w:val="00684C4C"/>
    <w:rsid w:val="00697246"/>
    <w:rsid w:val="006C48CD"/>
    <w:rsid w:val="006D3528"/>
    <w:rsid w:val="006E6AD8"/>
    <w:rsid w:val="007544C2"/>
    <w:rsid w:val="00771085"/>
    <w:rsid w:val="007757E3"/>
    <w:rsid w:val="00781DC6"/>
    <w:rsid w:val="007821B1"/>
    <w:rsid w:val="0078304D"/>
    <w:rsid w:val="007A6B34"/>
    <w:rsid w:val="007D5140"/>
    <w:rsid w:val="007E5841"/>
    <w:rsid w:val="00805F9C"/>
    <w:rsid w:val="008124CA"/>
    <w:rsid w:val="00813FEC"/>
    <w:rsid w:val="008457F7"/>
    <w:rsid w:val="0085178D"/>
    <w:rsid w:val="00860529"/>
    <w:rsid w:val="00893335"/>
    <w:rsid w:val="008C14F5"/>
    <w:rsid w:val="00937C03"/>
    <w:rsid w:val="00960762"/>
    <w:rsid w:val="00964C47"/>
    <w:rsid w:val="00966D78"/>
    <w:rsid w:val="009901BF"/>
    <w:rsid w:val="00993486"/>
    <w:rsid w:val="009E268C"/>
    <w:rsid w:val="00A05E8E"/>
    <w:rsid w:val="00A200AF"/>
    <w:rsid w:val="00A234A3"/>
    <w:rsid w:val="00A460DC"/>
    <w:rsid w:val="00AD79B6"/>
    <w:rsid w:val="00AF1909"/>
    <w:rsid w:val="00B076C5"/>
    <w:rsid w:val="00BF1F19"/>
    <w:rsid w:val="00C11C02"/>
    <w:rsid w:val="00C45BA9"/>
    <w:rsid w:val="00C621ED"/>
    <w:rsid w:val="00C649A0"/>
    <w:rsid w:val="00C706EE"/>
    <w:rsid w:val="00C97BF0"/>
    <w:rsid w:val="00CE056C"/>
    <w:rsid w:val="00CE7A80"/>
    <w:rsid w:val="00CF1118"/>
    <w:rsid w:val="00D01B58"/>
    <w:rsid w:val="00D25DB4"/>
    <w:rsid w:val="00D34EC3"/>
    <w:rsid w:val="00D42D70"/>
    <w:rsid w:val="00D7182B"/>
    <w:rsid w:val="00D974C4"/>
    <w:rsid w:val="00DD3294"/>
    <w:rsid w:val="00E54174"/>
    <w:rsid w:val="00E8598A"/>
    <w:rsid w:val="00EA3F36"/>
    <w:rsid w:val="00EC10E3"/>
    <w:rsid w:val="00EC4C64"/>
    <w:rsid w:val="00ED06E1"/>
    <w:rsid w:val="00ED5774"/>
    <w:rsid w:val="00EE6348"/>
    <w:rsid w:val="00EF09E3"/>
    <w:rsid w:val="00F23C22"/>
    <w:rsid w:val="00F2594F"/>
    <w:rsid w:val="00F5137D"/>
    <w:rsid w:val="00F606E4"/>
    <w:rsid w:val="00F60732"/>
    <w:rsid w:val="00FA1FC4"/>
    <w:rsid w:val="00FF3317"/>
    <w:rsid w:val="00FF52A1"/>
    <w:rsid w:val="02A1C1D1"/>
    <w:rsid w:val="04581891"/>
    <w:rsid w:val="04C4090B"/>
    <w:rsid w:val="05D20286"/>
    <w:rsid w:val="0781C7B9"/>
    <w:rsid w:val="09D7B8F3"/>
    <w:rsid w:val="0D3E19B8"/>
    <w:rsid w:val="0F0BA85C"/>
    <w:rsid w:val="0FD5C930"/>
    <w:rsid w:val="10039C71"/>
    <w:rsid w:val="10C6F621"/>
    <w:rsid w:val="11DE7A0E"/>
    <w:rsid w:val="17C3676D"/>
    <w:rsid w:val="182BC9F3"/>
    <w:rsid w:val="19FEB870"/>
    <w:rsid w:val="1C2FF8EF"/>
    <w:rsid w:val="1D654D7C"/>
    <w:rsid w:val="1EB990F4"/>
    <w:rsid w:val="200BCCF5"/>
    <w:rsid w:val="228E676D"/>
    <w:rsid w:val="243669BD"/>
    <w:rsid w:val="25512802"/>
    <w:rsid w:val="25D0BEA6"/>
    <w:rsid w:val="2D34F1C1"/>
    <w:rsid w:val="2EB53802"/>
    <w:rsid w:val="2F174750"/>
    <w:rsid w:val="3113EAF5"/>
    <w:rsid w:val="31AFDF57"/>
    <w:rsid w:val="31DA9DDE"/>
    <w:rsid w:val="3327F05E"/>
    <w:rsid w:val="34006504"/>
    <w:rsid w:val="34E2FC5A"/>
    <w:rsid w:val="37A66D2A"/>
    <w:rsid w:val="38F41F73"/>
    <w:rsid w:val="39B639A3"/>
    <w:rsid w:val="3BD573AE"/>
    <w:rsid w:val="3D16C6DC"/>
    <w:rsid w:val="3F17EF9F"/>
    <w:rsid w:val="3F1D6C83"/>
    <w:rsid w:val="40FCBED3"/>
    <w:rsid w:val="4321B532"/>
    <w:rsid w:val="4392141F"/>
    <w:rsid w:val="43B9D526"/>
    <w:rsid w:val="45D5661F"/>
    <w:rsid w:val="471532EF"/>
    <w:rsid w:val="474CF81E"/>
    <w:rsid w:val="478562B9"/>
    <w:rsid w:val="47A9F982"/>
    <w:rsid w:val="4E9628F8"/>
    <w:rsid w:val="4F2BB237"/>
    <w:rsid w:val="55254243"/>
    <w:rsid w:val="5634B29A"/>
    <w:rsid w:val="580C066C"/>
    <w:rsid w:val="58CCF0A7"/>
    <w:rsid w:val="5A455526"/>
    <w:rsid w:val="5AC100AE"/>
    <w:rsid w:val="5D90D008"/>
    <w:rsid w:val="5DA1A4B6"/>
    <w:rsid w:val="5DD936D5"/>
    <w:rsid w:val="5E09D761"/>
    <w:rsid w:val="5E3F7748"/>
    <w:rsid w:val="5F737B2B"/>
    <w:rsid w:val="61C8F7C8"/>
    <w:rsid w:val="6273547A"/>
    <w:rsid w:val="6385170A"/>
    <w:rsid w:val="66583630"/>
    <w:rsid w:val="68400AE9"/>
    <w:rsid w:val="6940FFCF"/>
    <w:rsid w:val="6B385181"/>
    <w:rsid w:val="6D44D617"/>
    <w:rsid w:val="7050D66D"/>
    <w:rsid w:val="71A4546D"/>
    <w:rsid w:val="75FC6BA6"/>
    <w:rsid w:val="794F0E39"/>
    <w:rsid w:val="7E7C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3517"/>
  <w15:chartTrackingRefBased/>
  <w15:docId w15:val="{6504ED6E-BAAB-4430-951D-3820817F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97246"/>
    <w:pPr>
      <w:tabs>
        <w:tab w:val="right" w:pos="9072"/>
      </w:tabs>
      <w:spacing w:after="120" w:line="240" w:lineRule="auto"/>
    </w:pPr>
    <w:rPr>
      <w:rFonts w:ascii="Trebuchet MS" w:hAnsi="Trebuchet MS"/>
    </w:rPr>
  </w:style>
  <w:style w:type="paragraph" w:styleId="Kop1">
    <w:name w:val="heading 1"/>
    <w:basedOn w:val="Standaard"/>
    <w:next w:val="Standaard"/>
    <w:link w:val="Kop1Char"/>
    <w:uiPriority w:val="9"/>
    <w:qFormat/>
    <w:rsid w:val="00C621ED"/>
    <w:pPr>
      <w:keepNext/>
      <w:keepLines/>
      <w:numPr>
        <w:numId w:val="13"/>
      </w:numPr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621ED"/>
    <w:pPr>
      <w:keepNext/>
      <w:keepLines/>
      <w:numPr>
        <w:numId w:val="14"/>
      </w:numPr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25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237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5Char">
    <w:name w:val="Kop 5 Char"/>
    <w:basedOn w:val="Standaardalinea-lettertype"/>
    <w:link w:val="Kop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C621ED"/>
    <w:rPr>
      <w:rFonts w:ascii="Trebuchet MS" w:eastAsiaTheme="majorEastAsia" w:hAnsi="Trebuchet MS" w:cstheme="majorBidi"/>
      <w:b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C621ED"/>
    <w:rPr>
      <w:rFonts w:ascii="Trebuchet MS" w:eastAsiaTheme="majorEastAsia" w:hAnsi="Trebuchet MS" w:cstheme="majorBidi"/>
      <w:b/>
      <w:szCs w:val="26"/>
    </w:rPr>
  </w:style>
  <w:style w:type="paragraph" w:styleId="Lijstalinea">
    <w:name w:val="List Paragraph"/>
    <w:basedOn w:val="Standaard"/>
    <w:uiPriority w:val="34"/>
    <w:qFormat/>
    <w:rsid w:val="00D01B58"/>
    <w:pPr>
      <w:ind w:left="340" w:hanging="340"/>
      <w:contextualSpacing/>
    </w:pPr>
  </w:style>
  <w:style w:type="paragraph" w:styleId="Lijstnummering">
    <w:name w:val="List Number"/>
    <w:basedOn w:val="Standaard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jstnummering2">
    <w:name w:val="List Number 2"/>
    <w:basedOn w:val="Standaard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elraster">
    <w:name w:val="Table Grid"/>
    <w:basedOn w:val="Standaardtabe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Rastertabel4-Accent2">
    <w:name w:val="Grid Table 4 Accent 2"/>
    <w:basedOn w:val="Standaardtabe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3B5EEC"/>
    <w:pPr>
      <w:tabs>
        <w:tab w:val="center" w:pos="4536"/>
      </w:tabs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3B5EEC"/>
    <w:rPr>
      <w:rFonts w:ascii="Trebuchet MS" w:hAnsi="Trebuchet MS"/>
    </w:rPr>
  </w:style>
  <w:style w:type="paragraph" w:styleId="Voettekst">
    <w:name w:val="footer"/>
    <w:basedOn w:val="Standaard"/>
    <w:link w:val="VoettekstChar"/>
    <w:uiPriority w:val="99"/>
    <w:unhideWhenUsed/>
    <w:rsid w:val="003B5EEC"/>
    <w:pPr>
      <w:tabs>
        <w:tab w:val="center" w:pos="4536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3B5EEC"/>
    <w:rPr>
      <w:rFonts w:ascii="Trebuchet MS" w:hAnsi="Trebuchet MS"/>
    </w:rPr>
  </w:style>
  <w:style w:type="paragraph" w:styleId="Lijstopsomteken2">
    <w:name w:val="List Bullet 2"/>
    <w:basedOn w:val="Standaard"/>
    <w:uiPriority w:val="99"/>
    <w:unhideWhenUsed/>
    <w:rsid w:val="00813FEC"/>
    <w:pPr>
      <w:numPr>
        <w:numId w:val="4"/>
      </w:numPr>
      <w:contextualSpacing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elrasterlicht">
    <w:name w:val="Grid Table Light"/>
    <w:basedOn w:val="Standaardtabe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op3Char">
    <w:name w:val="Kop 3 Char"/>
    <w:basedOn w:val="Standaardalinea-lettertype"/>
    <w:link w:val="Kop3"/>
    <w:uiPriority w:val="9"/>
    <w:rsid w:val="00F25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237F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72990FA64E943BAF8379D496191B8" ma:contentTypeVersion="4" ma:contentTypeDescription="Een nieuw document maken." ma:contentTypeScope="" ma:versionID="dcf1df8025862e93cbd8a8427651727d">
  <xsd:schema xmlns:xsd="http://www.w3.org/2001/XMLSchema" xmlns:xs="http://www.w3.org/2001/XMLSchema" xmlns:p="http://schemas.microsoft.com/office/2006/metadata/properties" xmlns:ns2="79fe9a7b-6bfc-4abe-901b-acdd720a124f" targetNamespace="http://schemas.microsoft.com/office/2006/metadata/properties" ma:root="true" ma:fieldsID="f693da70ddc240c9300a88adf6391128" ns2:_="">
    <xsd:import namespace="79fe9a7b-6bfc-4abe-901b-acdd720a1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e9a7b-6bfc-4abe-901b-acdd720a1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3AA77-1FCB-4BA1-8C2C-755FE9CE3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e9a7b-6bfc-4abe-901b-acdd720a1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81FDB-17B1-4DFE-92EF-CB444DB72A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C2CD8-EB16-462F-B9E8-4531530F01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</Template>
  <TotalTime>0</TotalTime>
  <Pages>4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Michiel Van Lancker | Benedictuspoort</cp:lastModifiedBy>
  <cp:revision>4</cp:revision>
  <cp:lastPrinted>2024-09-23T18:31:00Z</cp:lastPrinted>
  <dcterms:created xsi:type="dcterms:W3CDTF">2025-01-27T05:28:00Z</dcterms:created>
  <dcterms:modified xsi:type="dcterms:W3CDTF">2025-01-27T08:42:00Z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0x010100B5072990FA64E943BAF8379D496191B8</vt:lpwstr>
  </property>
  <property fmtid="{D5CDD505-2E9C-101B-9397-08002B2CF9AE}" pid="3" name="Order">
    <vt:r8>7000</vt:r8>
  </property>
</Properties>
</file>