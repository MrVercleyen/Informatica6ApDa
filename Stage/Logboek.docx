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5"/>
        <w:gridCol w:w="1474"/>
        <w:gridCol w:w="1395"/>
        <w:gridCol w:w="1421"/>
        <w:gridCol w:w="1408"/>
      </w:tblGrid>
      <w:tr w:rsidR="00D01B58" w:rsidRPr="00924206" w14:paraId="6C4C71CB" w14:textId="77777777" w:rsidTr="00B241DD">
        <w:trPr>
          <w:cantSplit/>
          <w:trHeight w:val="385"/>
        </w:trPr>
        <w:tc>
          <w:tcPr>
            <w:tcW w:w="3935" w:type="dxa"/>
            <w:vMerge w:val="restart"/>
            <w:tcBorders>
              <w:top w:val="nil"/>
              <w:left w:val="nil"/>
            </w:tcBorders>
          </w:tcPr>
          <w:p w14:paraId="0C6215A3" w14:textId="77777777" w:rsidR="00D01B58" w:rsidRPr="00924206" w:rsidRDefault="00D01B58" w:rsidP="000420A5">
            <w:pPr>
              <w:spacing w:after="0"/>
              <w:rPr>
                <w:color w:val="808080"/>
              </w:rPr>
            </w:pPr>
            <w:bookmarkStart w:id="0" w:name="_Hlk69738215"/>
            <w:r w:rsidRPr="00924206">
              <w:rPr>
                <w:noProof/>
                <w:lang w:eastAsia="nl-BE"/>
              </w:rPr>
              <w:drawing>
                <wp:inline distT="0" distB="0" distL="0" distR="0" wp14:anchorId="2782B814" wp14:editId="5CDC8EF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4D89F" w14:textId="77777777" w:rsidR="00D01B58" w:rsidRPr="00924206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924206">
              <w:rPr>
                <w:color w:val="808080"/>
                <w:sz w:val="14"/>
                <w:szCs w:val="14"/>
              </w:rPr>
              <w:t>Campus Ledeberg</w:t>
            </w:r>
          </w:p>
          <w:p w14:paraId="4B570D66" w14:textId="77777777" w:rsidR="00D01B58" w:rsidRPr="00924206" w:rsidRDefault="00D01B58" w:rsidP="000420A5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65A9E063" w14:textId="77777777" w:rsidR="00D01B58" w:rsidRPr="00924206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924206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41122A1B" w14:textId="3AE2C666" w:rsidR="00C621ED" w:rsidRPr="00924206" w:rsidRDefault="00C621ED" w:rsidP="000420A5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70E6161D" w14:textId="77777777" w:rsidR="00D01B58" w:rsidRPr="00924206" w:rsidRDefault="00D01B58" w:rsidP="00CE7A80">
            <w:pPr>
              <w:spacing w:after="0"/>
            </w:pPr>
            <w:r w:rsidRPr="00924206">
              <w:t>Naam:</w:t>
            </w:r>
          </w:p>
        </w:tc>
        <w:tc>
          <w:tcPr>
            <w:tcW w:w="4224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45EB3B3D" w14:textId="77777777" w:rsidR="00D01B58" w:rsidRPr="00924206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:rsidRPr="00924206" w14:paraId="6F56F71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4BB66265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2EE99B07" w14:textId="77777777" w:rsidR="00D01B58" w:rsidRPr="00924206" w:rsidRDefault="00D01B58" w:rsidP="00CE7A80">
            <w:pPr>
              <w:spacing w:after="0"/>
            </w:pPr>
            <w:r w:rsidRPr="00924206">
              <w:t>Klas: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2ED2951" w14:textId="51E5A38B" w:rsidR="00D01B58" w:rsidRPr="00924206" w:rsidRDefault="00EE6693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 w:rsidRPr="00924206">
              <w:rPr>
                <w:lang w:val="en-GB"/>
              </w:rPr>
              <w:t>6ApDa</w:t>
            </w:r>
          </w:p>
        </w:tc>
      </w:tr>
      <w:tr w:rsidR="00D01B58" w:rsidRPr="00924206" w14:paraId="787924A9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652386B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4B4B65DE" w14:textId="77777777" w:rsidR="00D01B58" w:rsidRPr="00924206" w:rsidRDefault="00D01B58" w:rsidP="00CE7A80">
            <w:pPr>
              <w:spacing w:after="0"/>
            </w:pPr>
            <w:r w:rsidRPr="00924206">
              <w:t>Datum: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268FDF60" w14:textId="210432A1" w:rsidR="00D01B58" w:rsidRPr="00924206" w:rsidRDefault="002D06D8" w:rsidP="00CE7A80">
            <w:pPr>
              <w:tabs>
                <w:tab w:val="right" w:leader="dot" w:pos="4412"/>
              </w:tabs>
              <w:spacing w:after="0"/>
            </w:pPr>
            <w:r w:rsidRPr="00924206">
              <w:t>1</w:t>
            </w:r>
            <w:r w:rsidR="00273EE3">
              <w:t>6</w:t>
            </w:r>
            <w:r w:rsidR="00FC7ADE" w:rsidRPr="00924206">
              <w:t>/</w:t>
            </w:r>
            <w:r w:rsidR="00273EE3">
              <w:t>03</w:t>
            </w:r>
            <w:r w:rsidR="00FC7ADE" w:rsidRPr="00924206">
              <w:t>/20</w:t>
            </w:r>
            <w:r w:rsidR="00273EE3">
              <w:t>26</w:t>
            </w:r>
          </w:p>
        </w:tc>
      </w:tr>
      <w:tr w:rsidR="00D01B58" w:rsidRPr="00924206" w14:paraId="53CAA9C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5A806FD6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C4F5C1B" w14:textId="77777777" w:rsidR="00D01B58" w:rsidRPr="00924206" w:rsidRDefault="00D01B58" w:rsidP="00CE7A80">
            <w:pPr>
              <w:spacing w:after="0"/>
            </w:pPr>
            <w:r w:rsidRPr="00924206">
              <w:t>Vak: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B8D38D8" w14:textId="0FBF0198" w:rsidR="00D01B58" w:rsidRPr="00924206" w:rsidRDefault="00273EE3" w:rsidP="00CE7A80">
            <w:pPr>
              <w:tabs>
                <w:tab w:val="right" w:leader="dot" w:pos="4412"/>
              </w:tabs>
              <w:spacing w:after="0"/>
            </w:pPr>
            <w:r>
              <w:t>Stage</w:t>
            </w:r>
          </w:p>
        </w:tc>
      </w:tr>
      <w:tr w:rsidR="00D01B58" w:rsidRPr="00924206" w14:paraId="6FC1F1A6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20E04C67" w14:textId="77777777" w:rsidR="00D01B58" w:rsidRPr="00924206" w:rsidRDefault="00D01B58" w:rsidP="000420A5"/>
        </w:tc>
        <w:tc>
          <w:tcPr>
            <w:tcW w:w="1474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57DFD0BA" w14:textId="77777777" w:rsidR="00D01B58" w:rsidRPr="00924206" w:rsidRDefault="00D01B58" w:rsidP="00CE7A80">
            <w:pPr>
              <w:spacing w:after="0"/>
            </w:pPr>
            <w:r w:rsidRPr="00924206">
              <w:t>Leerkracht:</w:t>
            </w:r>
          </w:p>
        </w:tc>
        <w:tc>
          <w:tcPr>
            <w:tcW w:w="4224" w:type="dxa"/>
            <w:gridSpan w:val="3"/>
            <w:tcBorders>
              <w:top w:val="dotted" w:sz="4" w:space="0" w:color="auto"/>
              <w:left w:val="nil"/>
              <w:bottom w:val="single" w:sz="4" w:space="0" w:color="auto"/>
            </w:tcBorders>
            <w:vAlign w:val="bottom"/>
          </w:tcPr>
          <w:p w14:paraId="40574A16" w14:textId="35237643" w:rsidR="00D01B58" w:rsidRPr="00924206" w:rsidRDefault="00EE6693" w:rsidP="00CE7A80">
            <w:pPr>
              <w:tabs>
                <w:tab w:val="right" w:leader="dot" w:pos="4433"/>
              </w:tabs>
              <w:spacing w:after="0"/>
            </w:pPr>
            <w:r w:rsidRPr="00924206">
              <w:t>V</w:t>
            </w:r>
            <w:r w:rsidR="002D06D8" w:rsidRPr="00924206">
              <w:t>ercleyen Vital</w:t>
            </w:r>
          </w:p>
        </w:tc>
      </w:tr>
      <w:tr w:rsidR="00D01B58" w:rsidRPr="00924206" w14:paraId="4A5BAD58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E606E54" w14:textId="77777777" w:rsidR="00D01B58" w:rsidRPr="00924206" w:rsidRDefault="00D01B58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584A0" w14:textId="77777777" w:rsidR="00D01B58" w:rsidRPr="00924206" w:rsidRDefault="00D01B58" w:rsidP="00CE7A80">
            <w:pPr>
              <w:spacing w:after="0"/>
            </w:pPr>
            <w:r w:rsidRPr="00924206">
              <w:t>Pagina’s: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6DCE8F" w14:textId="2F04A569" w:rsidR="00D01B58" w:rsidRPr="00924206" w:rsidRDefault="00E71771" w:rsidP="00CE7A80">
            <w:pPr>
              <w:tabs>
                <w:tab w:val="right" w:leader="dot" w:pos="4433"/>
              </w:tabs>
              <w:spacing w:after="0"/>
            </w:pPr>
            <w:r>
              <w:t>2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9A1505" w14:textId="775B0015" w:rsidR="00D01B58" w:rsidRPr="00924206" w:rsidRDefault="004B51F1" w:rsidP="000420A5">
            <w:pPr>
              <w:tabs>
                <w:tab w:val="right" w:leader="dot" w:pos="4433"/>
              </w:tabs>
              <w:spacing w:after="0"/>
            </w:pPr>
            <w:r w:rsidRPr="00924206">
              <w:t>SCORE</w:t>
            </w:r>
            <w:r w:rsidR="00D01B58" w:rsidRPr="00924206">
              <w:t>: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254F2F" w14:textId="4C9D8718" w:rsidR="00D01B58" w:rsidRPr="00924206" w:rsidRDefault="00D01B58" w:rsidP="000420A5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 w:rsidRPr="00924206">
              <w:rPr>
                <w:b/>
                <w:sz w:val="24"/>
                <w:szCs w:val="32"/>
              </w:rPr>
              <w:t>/</w:t>
            </w:r>
            <w:r w:rsidR="00F822B8">
              <w:rPr>
                <w:b/>
                <w:sz w:val="24"/>
                <w:szCs w:val="32"/>
              </w:rPr>
              <w:t>15</w:t>
            </w:r>
          </w:p>
        </w:tc>
      </w:tr>
      <w:tr w:rsidR="00C36CFF" w:rsidRPr="00924206" w14:paraId="35FC523E" w14:textId="77777777" w:rsidTr="004B51F1">
        <w:trPr>
          <w:cantSplit/>
          <w:trHeight w:val="385"/>
        </w:trPr>
        <w:tc>
          <w:tcPr>
            <w:tcW w:w="3935" w:type="dxa"/>
            <w:tcBorders>
              <w:left w:val="nil"/>
            </w:tcBorders>
          </w:tcPr>
          <w:p w14:paraId="0D1C62AB" w14:textId="77777777" w:rsidR="00C36CFF" w:rsidRPr="00924206" w:rsidRDefault="00C36CFF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01FB89" w14:textId="77777777" w:rsidR="00C36CFF" w:rsidRPr="00924206" w:rsidRDefault="00C36CFF" w:rsidP="00CE7A80">
            <w:pPr>
              <w:spacing w:after="0"/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81B8034" w14:textId="77777777" w:rsidR="00C36CFF" w:rsidRPr="00924206" w:rsidRDefault="00C36CFF" w:rsidP="00CE7A80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11FEAB" w14:textId="77777777" w:rsidR="00C36CFF" w:rsidRPr="00924206" w:rsidRDefault="00C36CFF" w:rsidP="000420A5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63AD4E" w14:textId="77777777" w:rsidR="00C36CFF" w:rsidRPr="00924206" w:rsidRDefault="00C36CFF" w:rsidP="000420A5">
            <w:pPr>
              <w:tabs>
                <w:tab w:val="right" w:leader="dot" w:pos="4433"/>
              </w:tabs>
              <w:spacing w:after="0"/>
              <w:jc w:val="right"/>
              <w:rPr>
                <w:b/>
                <w:sz w:val="24"/>
                <w:szCs w:val="32"/>
              </w:rPr>
            </w:pPr>
          </w:p>
        </w:tc>
      </w:tr>
    </w:tbl>
    <w:bookmarkEnd w:id="0"/>
    <w:p w14:paraId="003ED9B6" w14:textId="34F5A48C" w:rsidR="003B5EEC" w:rsidRPr="00924206" w:rsidRDefault="00273EE3" w:rsidP="00D7182B">
      <w:pPr>
        <w:pStyle w:val="Title"/>
        <w:tabs>
          <w:tab w:val="right" w:leader="dot" w:pos="9639"/>
        </w:tabs>
      </w:pPr>
      <w:r>
        <w:t>Logboek Stage</w:t>
      </w:r>
    </w:p>
    <w:p w14:paraId="06F59330" w14:textId="77777777" w:rsidR="00F822B8" w:rsidRDefault="00F822B8" w:rsidP="004E7CAF"/>
    <w:tbl>
      <w:tblPr>
        <w:tblStyle w:val="TableGrid"/>
        <w:tblpPr w:leftFromText="180" w:rightFromText="180" w:vertAnchor="page" w:horzAnchor="margin" w:tblpY="4201"/>
        <w:tblW w:w="9634" w:type="dxa"/>
        <w:tblLook w:val="04A0" w:firstRow="1" w:lastRow="0" w:firstColumn="1" w:lastColumn="0" w:noHBand="0" w:noVBand="1"/>
      </w:tblPr>
      <w:tblGrid>
        <w:gridCol w:w="1129"/>
        <w:gridCol w:w="4881"/>
        <w:gridCol w:w="3624"/>
      </w:tblGrid>
      <w:tr w:rsidR="00273EE3" w14:paraId="54CFE2CC" w14:textId="77777777" w:rsidTr="00273EE3">
        <w:tc>
          <w:tcPr>
            <w:tcW w:w="1129" w:type="dxa"/>
          </w:tcPr>
          <w:p w14:paraId="7A969253" w14:textId="77777777" w:rsidR="00273EE3" w:rsidRPr="00721727" w:rsidRDefault="00273EE3" w:rsidP="00273EE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Datum</w:t>
            </w:r>
          </w:p>
        </w:tc>
        <w:tc>
          <w:tcPr>
            <w:tcW w:w="4881" w:type="dxa"/>
          </w:tcPr>
          <w:p w14:paraId="7D78794D" w14:textId="77777777" w:rsidR="00273EE3" w:rsidRPr="00721727" w:rsidRDefault="00273EE3" w:rsidP="0027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Activiteit</w:t>
            </w:r>
            <w:proofErr w:type="spellEnd"/>
          </w:p>
        </w:tc>
        <w:tc>
          <w:tcPr>
            <w:tcW w:w="3624" w:type="dxa"/>
          </w:tcPr>
          <w:p w14:paraId="11D2889E" w14:textId="77777777" w:rsidR="00273EE3" w:rsidRPr="00721727" w:rsidRDefault="00273EE3" w:rsidP="0027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Opmerkingen</w:t>
            </w:r>
            <w:proofErr w:type="spellEnd"/>
          </w:p>
        </w:tc>
      </w:tr>
      <w:tr w:rsidR="00273EE3" w14:paraId="792C833E" w14:textId="77777777" w:rsidTr="00273EE3">
        <w:trPr>
          <w:trHeight w:val="1397"/>
        </w:trPr>
        <w:tc>
          <w:tcPr>
            <w:tcW w:w="1129" w:type="dxa"/>
          </w:tcPr>
          <w:p w14:paraId="463C9E4D" w14:textId="77777777" w:rsidR="00273EE3" w:rsidRDefault="00273EE3" w:rsidP="00273EE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16/03</w:t>
            </w:r>
          </w:p>
        </w:tc>
        <w:tc>
          <w:tcPr>
            <w:tcW w:w="4881" w:type="dxa"/>
          </w:tcPr>
          <w:p w14:paraId="1E91C2EC" w14:textId="77777777" w:rsidR="00273EE3" w:rsidRDefault="00273EE3" w:rsidP="00273EE3">
            <w:pPr>
              <w:rPr>
                <w:lang w:val="en-US"/>
              </w:rPr>
            </w:pPr>
          </w:p>
        </w:tc>
        <w:tc>
          <w:tcPr>
            <w:tcW w:w="3624" w:type="dxa"/>
          </w:tcPr>
          <w:p w14:paraId="58EF8E22" w14:textId="77777777" w:rsidR="00273EE3" w:rsidRDefault="00273EE3" w:rsidP="00273EE3">
            <w:pPr>
              <w:rPr>
                <w:lang w:val="en-US"/>
              </w:rPr>
            </w:pPr>
          </w:p>
        </w:tc>
      </w:tr>
    </w:tbl>
    <w:p w14:paraId="1A610182" w14:textId="77777777" w:rsidR="00273EE3" w:rsidRDefault="00273EE3" w:rsidP="004E7CAF"/>
    <w:p w14:paraId="1467885B" w14:textId="77777777" w:rsidR="00273EE3" w:rsidRDefault="00273EE3" w:rsidP="004E7CAF"/>
    <w:p w14:paraId="5604003C" w14:textId="77777777" w:rsidR="00273EE3" w:rsidRDefault="00273EE3" w:rsidP="004E7CAF"/>
    <w:p w14:paraId="62ECE718" w14:textId="77777777" w:rsidR="00273EE3" w:rsidRDefault="00273EE3" w:rsidP="004E7CAF"/>
    <w:p w14:paraId="4332DDEB" w14:textId="77777777" w:rsidR="00273EE3" w:rsidRDefault="00273EE3" w:rsidP="004E7CAF"/>
    <w:p w14:paraId="53C47D49" w14:textId="77777777" w:rsidR="00273EE3" w:rsidRDefault="00273EE3" w:rsidP="004E7CAF"/>
    <w:p w14:paraId="13ABDDB3" w14:textId="77777777" w:rsidR="00273EE3" w:rsidRDefault="00273EE3" w:rsidP="004E7CAF"/>
    <w:p w14:paraId="337C3287" w14:textId="77777777" w:rsidR="00273EE3" w:rsidRDefault="00273EE3" w:rsidP="004E7CAF"/>
    <w:p w14:paraId="28FADA17" w14:textId="77777777" w:rsidR="00273EE3" w:rsidRDefault="00273EE3" w:rsidP="004E7CAF"/>
    <w:p w14:paraId="0AD6AFC3" w14:textId="77777777" w:rsidR="00273EE3" w:rsidRDefault="00273EE3" w:rsidP="004E7CAF"/>
    <w:p w14:paraId="51F6A082" w14:textId="77777777" w:rsidR="00273EE3" w:rsidRDefault="00273EE3" w:rsidP="004E7CAF"/>
    <w:p w14:paraId="26BCD1F1" w14:textId="77777777" w:rsidR="00273EE3" w:rsidRDefault="00273EE3" w:rsidP="004E7CAF"/>
    <w:p w14:paraId="68AD7B9D" w14:textId="77777777" w:rsidR="00273EE3" w:rsidRDefault="00273EE3" w:rsidP="004E7CAF"/>
    <w:p w14:paraId="130FFB78" w14:textId="77777777" w:rsidR="00273EE3" w:rsidRDefault="00273EE3" w:rsidP="004E7CAF"/>
    <w:p w14:paraId="6F2B4EB9" w14:textId="77777777" w:rsidR="00273EE3" w:rsidRDefault="00273EE3" w:rsidP="004E7CAF"/>
    <w:p w14:paraId="1FA86336" w14:textId="77777777" w:rsidR="00273EE3" w:rsidRDefault="00273EE3" w:rsidP="004E7CAF"/>
    <w:p w14:paraId="52E9BBD7" w14:textId="77777777" w:rsidR="00273EE3" w:rsidRDefault="00273EE3" w:rsidP="004E7CAF"/>
    <w:p w14:paraId="22F6718F" w14:textId="77777777" w:rsidR="00273EE3" w:rsidRDefault="00273EE3" w:rsidP="004E7CAF"/>
    <w:p w14:paraId="40D39A2B" w14:textId="77777777" w:rsidR="00273EE3" w:rsidRDefault="00273EE3" w:rsidP="004E7CAF"/>
    <w:p w14:paraId="2EB315C7" w14:textId="77777777" w:rsidR="00273EE3" w:rsidRDefault="00273EE3" w:rsidP="004E7CAF"/>
    <w:p w14:paraId="42832909" w14:textId="77777777" w:rsidR="00273EE3" w:rsidRDefault="00273EE3" w:rsidP="004E7CAF"/>
    <w:p w14:paraId="14F99802" w14:textId="77777777" w:rsidR="00273EE3" w:rsidRDefault="00273EE3" w:rsidP="004E7CAF"/>
    <w:p w14:paraId="1F3A6F06" w14:textId="77777777" w:rsidR="00273EE3" w:rsidRDefault="00273EE3" w:rsidP="004E7CAF"/>
    <w:p w14:paraId="1FC65FCE" w14:textId="77777777" w:rsidR="00273EE3" w:rsidRDefault="00273EE3" w:rsidP="004E7CAF"/>
    <w:p w14:paraId="42997ED3" w14:textId="77777777" w:rsidR="00273EE3" w:rsidRPr="00924206" w:rsidRDefault="00273EE3" w:rsidP="004E7CAF"/>
    <w:sectPr w:rsidR="00273EE3" w:rsidRPr="00924206" w:rsidSect="00C706EE">
      <w:footerReference w:type="default" r:id="rId12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AEB4" w14:textId="77777777" w:rsidR="001E06F6" w:rsidRDefault="001E06F6" w:rsidP="003B5EEC">
      <w:pPr>
        <w:spacing w:after="0"/>
      </w:pPr>
      <w:r>
        <w:separator/>
      </w:r>
    </w:p>
  </w:endnote>
  <w:endnote w:type="continuationSeparator" w:id="0">
    <w:p w14:paraId="61465F0C" w14:textId="77777777" w:rsidR="001E06F6" w:rsidRDefault="001E06F6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0CDB" w14:textId="0BE1EC2F" w:rsidR="003B5EEC" w:rsidRPr="003B5EEC" w:rsidRDefault="003B5EEC" w:rsidP="00C706EE">
    <w:pPr>
      <w:pStyle w:val="Footer"/>
      <w:tabs>
        <w:tab w:val="clear" w:pos="4536"/>
        <w:tab w:val="clear" w:pos="9072"/>
        <w:tab w:val="right" w:pos="9638"/>
      </w:tabs>
    </w:pPr>
    <w:r w:rsidRPr="003B5EEC">
      <w:rPr>
        <w:sz w:val="18"/>
        <w:szCs w:val="18"/>
      </w:rPr>
      <w:tab/>
    </w:r>
    <w:r w:rsidRPr="003B5EEC">
      <w:fldChar w:fldCharType="begin"/>
    </w:r>
    <w:r w:rsidRPr="003B5EEC">
      <w:instrText>PAGE   \* MERGEFORMAT</w:instrText>
    </w:r>
    <w:r w:rsidRPr="003B5EEC">
      <w:fldChar w:fldCharType="separate"/>
    </w:r>
    <w:r w:rsidR="00964C47" w:rsidRPr="00964C47">
      <w:rPr>
        <w:noProof/>
        <w:lang w:val="nl-NL"/>
      </w:rPr>
      <w:t>1</w:t>
    </w:r>
    <w:r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0AC1" w14:textId="77777777" w:rsidR="001E06F6" w:rsidRDefault="001E06F6" w:rsidP="003B5EEC">
      <w:pPr>
        <w:spacing w:after="0"/>
      </w:pPr>
      <w:r>
        <w:separator/>
      </w:r>
    </w:p>
  </w:footnote>
  <w:footnote w:type="continuationSeparator" w:id="0">
    <w:p w14:paraId="1BF9B04A" w14:textId="77777777" w:rsidR="001E06F6" w:rsidRDefault="001E06F6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693B"/>
    <w:multiLevelType w:val="hybridMultilevel"/>
    <w:tmpl w:val="29588256"/>
    <w:lvl w:ilvl="0" w:tplc="5EDA3120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72089"/>
    <w:multiLevelType w:val="hybridMultilevel"/>
    <w:tmpl w:val="5E58DFBA"/>
    <w:lvl w:ilvl="0" w:tplc="5E2C3E5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F03E4"/>
    <w:multiLevelType w:val="hybridMultilevel"/>
    <w:tmpl w:val="EAE28BA4"/>
    <w:lvl w:ilvl="0" w:tplc="10000019">
      <w:start w:val="1"/>
      <w:numFmt w:val="lowerLetter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 w:tentative="1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5F85A20"/>
    <w:multiLevelType w:val="hybridMultilevel"/>
    <w:tmpl w:val="21AAE814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B6DC4"/>
    <w:multiLevelType w:val="hybridMultilevel"/>
    <w:tmpl w:val="21AAE814"/>
    <w:lvl w:ilvl="0" w:tplc="FFFFFFFF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34EC0"/>
    <w:multiLevelType w:val="hybridMultilevel"/>
    <w:tmpl w:val="15466D0E"/>
    <w:lvl w:ilvl="0" w:tplc="E974975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84D2B"/>
    <w:multiLevelType w:val="hybridMultilevel"/>
    <w:tmpl w:val="17C8C720"/>
    <w:lvl w:ilvl="0" w:tplc="F2F672E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2795">
    <w:abstractNumId w:val="11"/>
  </w:num>
  <w:num w:numId="2" w16cid:durableId="1416130112">
    <w:abstractNumId w:val="19"/>
  </w:num>
  <w:num w:numId="3" w16cid:durableId="1639843236">
    <w:abstractNumId w:val="9"/>
  </w:num>
  <w:num w:numId="4" w16cid:durableId="136342371">
    <w:abstractNumId w:val="7"/>
  </w:num>
  <w:num w:numId="5" w16cid:durableId="853688511">
    <w:abstractNumId w:val="6"/>
  </w:num>
  <w:num w:numId="6" w16cid:durableId="1517769375">
    <w:abstractNumId w:val="5"/>
  </w:num>
  <w:num w:numId="7" w16cid:durableId="12146653">
    <w:abstractNumId w:val="4"/>
  </w:num>
  <w:num w:numId="8" w16cid:durableId="183133394">
    <w:abstractNumId w:val="8"/>
  </w:num>
  <w:num w:numId="9" w16cid:durableId="684479672">
    <w:abstractNumId w:val="3"/>
  </w:num>
  <w:num w:numId="10" w16cid:durableId="703939805">
    <w:abstractNumId w:val="2"/>
  </w:num>
  <w:num w:numId="11" w16cid:durableId="1174149879">
    <w:abstractNumId w:val="1"/>
  </w:num>
  <w:num w:numId="12" w16cid:durableId="501362439">
    <w:abstractNumId w:val="0"/>
  </w:num>
  <w:num w:numId="13" w16cid:durableId="1286735652">
    <w:abstractNumId w:val="13"/>
  </w:num>
  <w:num w:numId="14" w16cid:durableId="2095591144">
    <w:abstractNumId w:val="15"/>
  </w:num>
  <w:num w:numId="15" w16cid:durableId="1966613472">
    <w:abstractNumId w:val="20"/>
  </w:num>
  <w:num w:numId="16" w16cid:durableId="1057122907">
    <w:abstractNumId w:val="18"/>
  </w:num>
  <w:num w:numId="17" w16cid:durableId="1180705264">
    <w:abstractNumId w:val="12"/>
  </w:num>
  <w:num w:numId="18" w16cid:durableId="33313144">
    <w:abstractNumId w:val="10"/>
  </w:num>
  <w:num w:numId="19" w16cid:durableId="330911985">
    <w:abstractNumId w:val="15"/>
    <w:lvlOverride w:ilvl="0">
      <w:startOverride w:val="1"/>
    </w:lvlOverride>
  </w:num>
  <w:num w:numId="20" w16cid:durableId="987518140">
    <w:abstractNumId w:val="15"/>
    <w:lvlOverride w:ilvl="0">
      <w:startOverride w:val="1"/>
    </w:lvlOverride>
  </w:num>
  <w:num w:numId="21" w16cid:durableId="1213230630">
    <w:abstractNumId w:val="15"/>
    <w:lvlOverride w:ilvl="0">
      <w:startOverride w:val="1"/>
    </w:lvlOverride>
  </w:num>
  <w:num w:numId="22" w16cid:durableId="1703902424">
    <w:abstractNumId w:val="15"/>
    <w:lvlOverride w:ilvl="0">
      <w:startOverride w:val="1"/>
    </w:lvlOverride>
  </w:num>
  <w:num w:numId="23" w16cid:durableId="492527776">
    <w:abstractNumId w:val="15"/>
    <w:lvlOverride w:ilvl="0">
      <w:startOverride w:val="1"/>
    </w:lvlOverride>
  </w:num>
  <w:num w:numId="24" w16cid:durableId="399712339">
    <w:abstractNumId w:val="15"/>
    <w:lvlOverride w:ilvl="0">
      <w:startOverride w:val="1"/>
    </w:lvlOverride>
  </w:num>
  <w:num w:numId="25" w16cid:durableId="870922045">
    <w:abstractNumId w:val="15"/>
    <w:lvlOverride w:ilvl="0">
      <w:startOverride w:val="1"/>
    </w:lvlOverride>
  </w:num>
  <w:num w:numId="26" w16cid:durableId="2050108976">
    <w:abstractNumId w:val="14"/>
  </w:num>
  <w:num w:numId="27" w16cid:durableId="1654064676">
    <w:abstractNumId w:val="16"/>
  </w:num>
  <w:num w:numId="28" w16cid:durableId="9697503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07664"/>
    <w:rsid w:val="0002006B"/>
    <w:rsid w:val="0002265D"/>
    <w:rsid w:val="0003251C"/>
    <w:rsid w:val="000420A5"/>
    <w:rsid w:val="00044150"/>
    <w:rsid w:val="000942AC"/>
    <w:rsid w:val="000C47ED"/>
    <w:rsid w:val="000E6EC2"/>
    <w:rsid w:val="00107B03"/>
    <w:rsid w:val="00132E05"/>
    <w:rsid w:val="00173763"/>
    <w:rsid w:val="001A4AD2"/>
    <w:rsid w:val="001E06F6"/>
    <w:rsid w:val="001E4B92"/>
    <w:rsid w:val="00273EE3"/>
    <w:rsid w:val="002A1863"/>
    <w:rsid w:val="002D06D8"/>
    <w:rsid w:val="002F5F39"/>
    <w:rsid w:val="0030030A"/>
    <w:rsid w:val="00310AC4"/>
    <w:rsid w:val="003478D0"/>
    <w:rsid w:val="00350112"/>
    <w:rsid w:val="003B5EEC"/>
    <w:rsid w:val="003C04F9"/>
    <w:rsid w:val="00457FEB"/>
    <w:rsid w:val="00461AEE"/>
    <w:rsid w:val="00461BE2"/>
    <w:rsid w:val="004B51F1"/>
    <w:rsid w:val="004E561B"/>
    <w:rsid w:val="004E7CAF"/>
    <w:rsid w:val="00534DB1"/>
    <w:rsid w:val="005356C2"/>
    <w:rsid w:val="00537A73"/>
    <w:rsid w:val="0067206D"/>
    <w:rsid w:val="006754F3"/>
    <w:rsid w:val="00695683"/>
    <w:rsid w:val="006C1D6E"/>
    <w:rsid w:val="006C48CD"/>
    <w:rsid w:val="006D0077"/>
    <w:rsid w:val="006D7DDC"/>
    <w:rsid w:val="007269A5"/>
    <w:rsid w:val="007544C2"/>
    <w:rsid w:val="007757E3"/>
    <w:rsid w:val="00781DC6"/>
    <w:rsid w:val="007821B1"/>
    <w:rsid w:val="0078304D"/>
    <w:rsid w:val="00790E47"/>
    <w:rsid w:val="00791B97"/>
    <w:rsid w:val="007C2868"/>
    <w:rsid w:val="007E2A9A"/>
    <w:rsid w:val="00805F9C"/>
    <w:rsid w:val="00813FEC"/>
    <w:rsid w:val="008C22EF"/>
    <w:rsid w:val="008D4ABB"/>
    <w:rsid w:val="00924206"/>
    <w:rsid w:val="00964C47"/>
    <w:rsid w:val="00967A10"/>
    <w:rsid w:val="00993486"/>
    <w:rsid w:val="009C4A93"/>
    <w:rsid w:val="00A200AF"/>
    <w:rsid w:val="00A42DD6"/>
    <w:rsid w:val="00A57FBC"/>
    <w:rsid w:val="00A77617"/>
    <w:rsid w:val="00AD79B6"/>
    <w:rsid w:val="00B0167E"/>
    <w:rsid w:val="00B076C5"/>
    <w:rsid w:val="00B241DD"/>
    <w:rsid w:val="00B40C77"/>
    <w:rsid w:val="00BC6E2A"/>
    <w:rsid w:val="00BD7B8C"/>
    <w:rsid w:val="00C17BBD"/>
    <w:rsid w:val="00C265E6"/>
    <w:rsid w:val="00C36CFF"/>
    <w:rsid w:val="00C45BA9"/>
    <w:rsid w:val="00C549B2"/>
    <w:rsid w:val="00C621ED"/>
    <w:rsid w:val="00C706EE"/>
    <w:rsid w:val="00C97227"/>
    <w:rsid w:val="00CE7A80"/>
    <w:rsid w:val="00CF725A"/>
    <w:rsid w:val="00D01B58"/>
    <w:rsid w:val="00D42D70"/>
    <w:rsid w:val="00D448E4"/>
    <w:rsid w:val="00D56027"/>
    <w:rsid w:val="00D7182B"/>
    <w:rsid w:val="00DA7856"/>
    <w:rsid w:val="00E54174"/>
    <w:rsid w:val="00E71771"/>
    <w:rsid w:val="00EA3F36"/>
    <w:rsid w:val="00ED06E1"/>
    <w:rsid w:val="00EE1349"/>
    <w:rsid w:val="00EE6693"/>
    <w:rsid w:val="00F107BC"/>
    <w:rsid w:val="00F822B8"/>
    <w:rsid w:val="00FA1FC4"/>
    <w:rsid w:val="00FC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2A1BD"/>
  <w15:chartTrackingRefBased/>
  <w15:docId w15:val="{506A9082-980D-46AB-8FB6-BA692FAB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C77"/>
    <w:pPr>
      <w:keepNext/>
      <w:keepLines/>
      <w:numPr>
        <w:numId w:val="13"/>
      </w:numPr>
      <w:tabs>
        <w:tab w:val="right" w:pos="9639"/>
      </w:tabs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AD2"/>
    <w:pPr>
      <w:keepNext/>
      <w:keepLines/>
      <w:numPr>
        <w:numId w:val="14"/>
      </w:numPr>
      <w:tabs>
        <w:tab w:val="right" w:pos="9639"/>
      </w:tabs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0C77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4AD2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D7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44A561624D3A429A503E81B39E5EB0" ma:contentTypeVersion="19" ma:contentTypeDescription="Een nieuw document maken." ma:contentTypeScope="" ma:versionID="c056af66ee13e78f364dfe1b12aeae5c">
  <xsd:schema xmlns:xsd="http://www.w3.org/2001/XMLSchema" xmlns:xs="http://www.w3.org/2001/XMLSchema" xmlns:p="http://schemas.microsoft.com/office/2006/metadata/properties" xmlns:ns2="6e7b6299-fb20-433f-8069-5aed32f87f5b" xmlns:ns3="1b1734ba-f494-4d6c-aa79-94e1bfe00b3b" targetNamespace="http://schemas.microsoft.com/office/2006/metadata/properties" ma:root="true" ma:fieldsID="81988838cd998f2d5f7762636a4ffec7" ns2:_="" ns3:_="">
    <xsd:import namespace="6e7b6299-fb20-433f-8069-5aed32f87f5b"/>
    <xsd:import namespace="1b1734ba-f494-4d6c-aa79-94e1bfe00b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b6299-fb20-433f-8069-5aed32f87f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748219e-b4d8-4d62-9b94-ad22bbd487ad}" ma:internalName="TaxCatchAll" ma:showField="CatchAllData" ma:web="6e7b6299-fb20-433f-8069-5aed32f87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734ba-f494-4d6c-aa79-94e1bfe00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1734ba-f494-4d6c-aa79-94e1bfe00b3b">
      <Terms xmlns="http://schemas.microsoft.com/office/infopath/2007/PartnerControls"/>
    </lcf76f155ced4ddcb4097134ff3c332f>
    <TaxCatchAll xmlns="6e7b6299-fb20-433f-8069-5aed32f87f5b" xsi:nil="true"/>
  </documentManagement>
</p:properties>
</file>

<file path=customXml/itemProps1.xml><?xml version="1.0" encoding="utf-8"?>
<ds:datastoreItem xmlns:ds="http://schemas.openxmlformats.org/officeDocument/2006/customXml" ds:itemID="{85150976-8FBD-446E-8A9B-F9F615731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b6299-fb20-433f-8069-5aed32f87f5b"/>
    <ds:schemaRef ds:uri="1b1734ba-f494-4d6c-aa79-94e1bfe00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537211-E504-413F-AF31-BA508D98F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8D3CEE-CDBB-4994-AFA3-84EB79A5E742}">
  <ds:schemaRefs>
    <ds:schemaRef ds:uri="http://schemas.microsoft.com/office/2006/metadata/properties"/>
    <ds:schemaRef ds:uri="http://schemas.microsoft.com/office/infopath/2007/PartnerControls"/>
    <ds:schemaRef ds:uri="1b1734ba-f494-4d6c-aa79-94e1bfe00b3b"/>
    <ds:schemaRef ds:uri="6e7b6299-fb20-433f-8069-5aed32f87f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56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Vercleyen Vital</cp:lastModifiedBy>
  <cp:revision>17</cp:revision>
  <cp:lastPrinted>2025-11-12T06:51:00Z</cp:lastPrinted>
  <dcterms:created xsi:type="dcterms:W3CDTF">2024-12-11T18:57:00Z</dcterms:created>
  <dcterms:modified xsi:type="dcterms:W3CDTF">2026-03-11T09:37:00Z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0x0101004A44A561624D3A429A503E81B39E5EB0</vt:lpwstr>
  </property>
</Properties>
</file>