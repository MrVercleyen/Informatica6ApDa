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36"/>
        <w:gridCol w:w="1474"/>
        <w:gridCol w:w="1491"/>
        <w:gridCol w:w="1325"/>
        <w:gridCol w:w="1407"/>
      </w:tblGrid>
      <w:tr w:rsidR="00D01B58" w14:paraId="61786AC3" w14:textId="77777777" w:rsidTr="00CE7A80">
        <w:trPr>
          <w:cantSplit/>
          <w:trHeight w:val="385"/>
        </w:trPr>
        <w:tc>
          <w:tcPr>
            <w:tcW w:w="3936" w:type="dxa"/>
            <w:vMerge w:val="restart"/>
            <w:tcBorders>
              <w:top w:val="nil"/>
              <w:left w:val="nil"/>
            </w:tcBorders>
          </w:tcPr>
          <w:p w14:paraId="56C6F003" w14:textId="77777777" w:rsidR="00D01B58" w:rsidRDefault="00D01B58" w:rsidP="00456C27">
            <w:pPr>
              <w:spacing w:after="0"/>
              <w:rPr>
                <w:color w:val="808080"/>
              </w:rPr>
            </w:pPr>
            <w:bookmarkStart w:id="0" w:name="_Hlk69738215"/>
            <w:r>
              <w:rPr>
                <w:noProof/>
                <w:lang w:eastAsia="nl-BE"/>
              </w:rPr>
              <w:drawing>
                <wp:inline distT="0" distB="0" distL="0" distR="0" wp14:anchorId="3E76FA0A" wp14:editId="3EAA5C60">
                  <wp:extent cx="1531917" cy="655841"/>
                  <wp:effectExtent l="0" t="0" r="0" b="0"/>
                  <wp:docPr id="1" name="Afbeelding 1" descr="10002i_1PMAAS-l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002i_1PMAAS-lo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12671" t="30869" b="31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066" cy="667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F27C7B" w14:textId="77777777" w:rsidR="00D01B58" w:rsidRPr="00CE7A80" w:rsidRDefault="00D01B58" w:rsidP="00D42D70">
            <w:pPr>
              <w:pStyle w:val="Heading5"/>
              <w:spacing w:after="0"/>
              <w:ind w:left="57"/>
              <w:jc w:val="left"/>
              <w:rPr>
                <w:color w:val="808080"/>
                <w:sz w:val="14"/>
                <w:szCs w:val="14"/>
              </w:rPr>
            </w:pPr>
            <w:r w:rsidRPr="00CE7A80">
              <w:rPr>
                <w:color w:val="808080"/>
                <w:sz w:val="14"/>
                <w:szCs w:val="14"/>
              </w:rPr>
              <w:t>Campus Ledeberg</w:t>
            </w:r>
          </w:p>
          <w:p w14:paraId="799E48E8" w14:textId="77777777" w:rsidR="00D01B58" w:rsidRPr="00CE7A80" w:rsidRDefault="00D01B58" w:rsidP="00456C27">
            <w:pPr>
              <w:autoSpaceDE w:val="0"/>
              <w:autoSpaceDN w:val="0"/>
              <w:adjustRightInd w:val="0"/>
              <w:spacing w:after="0"/>
              <w:ind w:left="57"/>
              <w:jc w:val="both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Hundelgemsesteenweg 93 </w:t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sym w:font="Wingdings" w:char="F0A7"/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9050 LEDEBERG</w:t>
            </w:r>
          </w:p>
          <w:p w14:paraId="485FDE66" w14:textId="77777777" w:rsidR="00D01B58" w:rsidRPr="00CE7A80" w:rsidRDefault="00D01B58" w:rsidP="00CE7A80">
            <w:pPr>
              <w:spacing w:after="360"/>
              <w:ind w:left="57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sym w:font="Webdings" w:char="F0C5"/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09 231 23 48</w:t>
            </w:r>
          </w:p>
          <w:p w14:paraId="20E3BB1C" w14:textId="77777777" w:rsidR="00C621ED" w:rsidRDefault="00C621ED" w:rsidP="00456C27">
            <w:pPr>
              <w:spacing w:after="0"/>
              <w:ind w:left="57"/>
              <w:rPr>
                <w:color w:val="999999"/>
                <w:sz w:val="16"/>
                <w:szCs w:val="16"/>
              </w:rPr>
            </w:pPr>
            <w:r>
              <w:rPr>
                <w:noProof/>
                <w:lang w:eastAsia="nl-BE"/>
              </w:rPr>
              <w:drawing>
                <wp:inline distT="0" distB="0" distL="0" distR="0" wp14:anchorId="6CFE99B8" wp14:editId="7E5C0C05">
                  <wp:extent cx="1324460" cy="326572"/>
                  <wp:effectExtent l="0" t="0" r="0" b="0"/>
                  <wp:docPr id="7" name="Afbeeld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652" cy="32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tcBorders>
              <w:bottom w:val="nil"/>
              <w:right w:val="nil"/>
            </w:tcBorders>
            <w:vAlign w:val="bottom"/>
          </w:tcPr>
          <w:p w14:paraId="5B8DE2A8" w14:textId="77777777" w:rsidR="00D01B58" w:rsidRDefault="00D01B58" w:rsidP="00CE7A80">
            <w:pPr>
              <w:spacing w:after="0"/>
            </w:pPr>
            <w:r>
              <w:t>Naam:</w:t>
            </w:r>
          </w:p>
        </w:tc>
        <w:tc>
          <w:tcPr>
            <w:tcW w:w="4223" w:type="dxa"/>
            <w:gridSpan w:val="3"/>
            <w:tcBorders>
              <w:left w:val="nil"/>
              <w:bottom w:val="dotted" w:sz="4" w:space="0" w:color="auto"/>
            </w:tcBorders>
            <w:vAlign w:val="bottom"/>
          </w:tcPr>
          <w:p w14:paraId="6D3D3DCA" w14:textId="77777777" w:rsidR="00D01B58" w:rsidRPr="0066324D" w:rsidRDefault="00D01B58" w:rsidP="00CE7A80">
            <w:pPr>
              <w:tabs>
                <w:tab w:val="right" w:leader="dot" w:pos="4412"/>
              </w:tabs>
              <w:spacing w:after="0"/>
              <w:rPr>
                <w:b/>
              </w:rPr>
            </w:pPr>
          </w:p>
        </w:tc>
      </w:tr>
      <w:tr w:rsidR="00D01B58" w14:paraId="03DA0958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63A4A8C2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3EEB0639" w14:textId="77777777" w:rsidR="00D01B58" w:rsidRDefault="00D01B58" w:rsidP="00CE7A80">
            <w:pPr>
              <w:spacing w:after="0"/>
            </w:pPr>
            <w:r>
              <w:t>Klas: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95A9A30" w14:textId="3D368E41" w:rsidR="00D01B58" w:rsidRDefault="00F2594F" w:rsidP="00CE7A80">
            <w:pPr>
              <w:tabs>
                <w:tab w:val="right" w:leader="dot" w:pos="4412"/>
              </w:tabs>
              <w:spacing w:after="0"/>
              <w:rPr>
                <w:lang w:val="en-GB"/>
              </w:rPr>
            </w:pPr>
            <w:r>
              <w:rPr>
                <w:lang w:val="en-GB"/>
              </w:rPr>
              <w:t>6</w:t>
            </w:r>
            <w:r w:rsidR="00083A84">
              <w:rPr>
                <w:lang w:val="en-GB"/>
              </w:rPr>
              <w:t>ApDa</w:t>
            </w:r>
          </w:p>
        </w:tc>
      </w:tr>
      <w:tr w:rsidR="00D01B58" w14:paraId="19BB1913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5EA529A4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013B6D05" w14:textId="77777777" w:rsidR="00D01B58" w:rsidRDefault="00D01B58" w:rsidP="00CE7A80">
            <w:pPr>
              <w:spacing w:after="0"/>
            </w:pPr>
            <w:r>
              <w:t>Datum: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FD216A1" w14:textId="0C936697" w:rsidR="00D01B58" w:rsidRDefault="00D01B58" w:rsidP="00CE7A80">
            <w:pPr>
              <w:tabs>
                <w:tab w:val="right" w:leader="dot" w:pos="4412"/>
              </w:tabs>
              <w:spacing w:after="0"/>
            </w:pPr>
            <w:r>
              <w:fldChar w:fldCharType="begin"/>
            </w:r>
            <w:r>
              <w:instrText xml:space="preserve"> TIME \@ "d MMMM yyyy" </w:instrText>
            </w:r>
            <w:r>
              <w:fldChar w:fldCharType="separate"/>
            </w:r>
            <w:r w:rsidR="00982044">
              <w:rPr>
                <w:noProof/>
              </w:rPr>
              <w:t>24 februari 2026</w:t>
            </w:r>
            <w:r>
              <w:fldChar w:fldCharType="end"/>
            </w:r>
          </w:p>
        </w:tc>
      </w:tr>
      <w:tr w:rsidR="00D01B58" w14:paraId="398E6A8D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39BDB323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3D8E1943" w14:textId="77777777" w:rsidR="00D01B58" w:rsidRDefault="00D01B58" w:rsidP="00CE7A80">
            <w:pPr>
              <w:spacing w:after="0"/>
            </w:pPr>
            <w:r>
              <w:t>Vak: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0F6BE720" w14:textId="1871A003" w:rsidR="00D01B58" w:rsidRDefault="00083A84" w:rsidP="00CE7A80">
            <w:pPr>
              <w:tabs>
                <w:tab w:val="right" w:leader="dot" w:pos="4412"/>
              </w:tabs>
              <w:spacing w:after="0"/>
            </w:pPr>
            <w:r>
              <w:t>Datacommunicatie</w:t>
            </w:r>
          </w:p>
        </w:tc>
      </w:tr>
      <w:tr w:rsidR="00D01B58" w14:paraId="524E704A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279A7858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6C0788A1" w14:textId="77777777" w:rsidR="00D01B58" w:rsidRDefault="00D01B58" w:rsidP="00CE7A80">
            <w:pPr>
              <w:spacing w:after="0"/>
            </w:pPr>
            <w:r>
              <w:t>Leerkracht: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nil"/>
            </w:tcBorders>
            <w:vAlign w:val="bottom"/>
          </w:tcPr>
          <w:p w14:paraId="78117F52" w14:textId="712295BC" w:rsidR="00D01B58" w:rsidRDefault="003A2099" w:rsidP="00CE7A80">
            <w:pPr>
              <w:tabs>
                <w:tab w:val="right" w:leader="dot" w:pos="4433"/>
              </w:tabs>
              <w:spacing w:after="0"/>
            </w:pPr>
            <w:r>
              <w:t>Vital Vercleyen</w:t>
            </w:r>
          </w:p>
        </w:tc>
      </w:tr>
      <w:tr w:rsidR="00D01B58" w14:paraId="65F756D3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26369855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177EB95E" w14:textId="77777777" w:rsidR="00D01B58" w:rsidRDefault="00D01B58" w:rsidP="00CE7A80">
            <w:pPr>
              <w:spacing w:after="0"/>
            </w:pPr>
            <w:r>
              <w:t>Pagina’s:</w:t>
            </w:r>
          </w:p>
        </w:tc>
        <w:tc>
          <w:tcPr>
            <w:tcW w:w="149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7399FF5F" w14:textId="478842B7" w:rsidR="00D01B58" w:rsidRDefault="007D4965" w:rsidP="00CE7A80">
            <w:pPr>
              <w:tabs>
                <w:tab w:val="right" w:leader="dot" w:pos="4433"/>
              </w:tabs>
              <w:spacing w:after="0"/>
            </w:pPr>
            <w:r>
              <w:t>3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5E6D080" w14:textId="261CC58D" w:rsidR="00D01B58" w:rsidRDefault="00D01B58" w:rsidP="00456C27">
            <w:pPr>
              <w:tabs>
                <w:tab w:val="right" w:leader="dot" w:pos="4433"/>
              </w:tabs>
              <w:spacing w:after="0"/>
            </w:pP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36EEEB6" w14:textId="4C7229A5" w:rsidR="00083A84" w:rsidRDefault="00083A84" w:rsidP="00CC06A3">
            <w:pPr>
              <w:tabs>
                <w:tab w:val="right" w:leader="dot" w:pos="4433"/>
              </w:tabs>
              <w:spacing w:after="0"/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32D9BB68" w14:textId="13EF54C6" w:rsidR="00D01B58" w:rsidRPr="00BA5720" w:rsidRDefault="007D4965" w:rsidP="00456C27">
            <w:pPr>
              <w:tabs>
                <w:tab w:val="right" w:leader="dot" w:pos="4433"/>
              </w:tabs>
              <w:spacing w:after="0"/>
              <w:jc w:val="right"/>
              <w:rPr>
                <w:b/>
              </w:rPr>
            </w:pPr>
            <w:r>
              <w:rPr>
                <w:b/>
                <w:sz w:val="14"/>
                <w:szCs w:val="14"/>
              </w:rPr>
              <w:t>/</w:t>
            </w:r>
            <w:r w:rsidR="00057FA2">
              <w:rPr>
                <w:b/>
                <w:sz w:val="14"/>
                <w:szCs w:val="14"/>
              </w:rPr>
              <w:t>15</w:t>
            </w:r>
          </w:p>
        </w:tc>
      </w:tr>
      <w:bookmarkEnd w:id="0"/>
      <w:tr w:rsidR="00D01B58" w14:paraId="7A0965B5" w14:textId="77777777" w:rsidTr="00D01B58">
        <w:trPr>
          <w:cantSplit/>
          <w:trHeight w:val="77"/>
        </w:trPr>
        <w:tc>
          <w:tcPr>
            <w:tcW w:w="3936" w:type="dxa"/>
            <w:vMerge/>
            <w:tcBorders>
              <w:left w:val="nil"/>
              <w:bottom w:val="nil"/>
            </w:tcBorders>
          </w:tcPr>
          <w:p w14:paraId="5CCAD8E2" w14:textId="77777777" w:rsidR="00D01B58" w:rsidRDefault="00D01B58" w:rsidP="00456C27"/>
        </w:tc>
        <w:tc>
          <w:tcPr>
            <w:tcW w:w="1474" w:type="dxa"/>
            <w:tcBorders>
              <w:top w:val="nil"/>
              <w:right w:val="nil"/>
            </w:tcBorders>
            <w:vAlign w:val="center"/>
          </w:tcPr>
          <w:p w14:paraId="6CEF3615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91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AB79F" w14:textId="77777777" w:rsidR="00D01B58" w:rsidRPr="00E2337A" w:rsidRDefault="00D01B58" w:rsidP="00456C27">
            <w:pPr>
              <w:tabs>
                <w:tab w:val="right" w:leader="dot" w:pos="1172"/>
              </w:tabs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0922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223EF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20</w:t>
            </w:r>
          </w:p>
        </w:tc>
      </w:tr>
    </w:tbl>
    <w:p w14:paraId="558FC172" w14:textId="7CB40382" w:rsidR="003B5EEC" w:rsidRDefault="00982044" w:rsidP="00D7182B">
      <w:pPr>
        <w:pStyle w:val="Title"/>
        <w:tabs>
          <w:tab w:val="right" w:leader="dot" w:pos="9639"/>
        </w:tabs>
      </w:pPr>
      <w:r>
        <w:t>Privacy - GDPR</w:t>
      </w:r>
    </w:p>
    <w:p w14:paraId="3337473C" w14:textId="440EAD5D" w:rsidR="00845423" w:rsidRDefault="0076711C" w:rsidP="00845423">
      <w:pPr>
        <w:pStyle w:val="Heading1"/>
      </w:pPr>
      <w:r>
        <w:tab/>
      </w:r>
      <w:r w:rsidR="00982044">
        <w:t>Situering</w:t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057FA2">
        <w:tab/>
      </w:r>
      <w:r w:rsidR="00057FA2">
        <w:tab/>
      </w:r>
      <w:r w:rsidR="00057FA2">
        <w:tab/>
      </w:r>
    </w:p>
    <w:p w14:paraId="48CB3AFF" w14:textId="77777777" w:rsidR="00982044" w:rsidRPr="00982044" w:rsidRDefault="00982044" w:rsidP="00982044">
      <w:pPr>
        <w:pStyle w:val="NormalWeb"/>
        <w:rPr>
          <w:rFonts w:ascii="Trebuchet MS" w:eastAsiaTheme="majorEastAsia" w:hAnsi="Trebuchet MS" w:cstheme="majorBidi"/>
          <w:bCs/>
          <w:sz w:val="22"/>
          <w:szCs w:val="26"/>
          <w:lang w:val="nl-BE" w:eastAsia="en-US"/>
        </w:rPr>
      </w:pPr>
      <w:r w:rsidRPr="00982044">
        <w:rPr>
          <w:rFonts w:ascii="Trebuchet MS" w:eastAsiaTheme="majorEastAsia" w:hAnsi="Trebuchet MS" w:cstheme="majorBidi"/>
          <w:bCs/>
          <w:sz w:val="22"/>
          <w:szCs w:val="26"/>
          <w:lang w:val="nl-BE" w:eastAsia="en-US"/>
        </w:rPr>
        <w:t xml:space="preserve">Als toekomstige applicatieontwikkelaars en databankbeheerders krijgen jullie dagelijks te maken met persoonsgegevens. De Europese privacywetgeving, beter bekend als </w:t>
      </w:r>
      <w:r w:rsidRPr="00982044">
        <w:rPr>
          <w:rFonts w:ascii="Trebuchet MS" w:eastAsiaTheme="majorEastAsia" w:hAnsi="Trebuchet MS" w:cstheme="majorBidi"/>
          <w:b/>
          <w:sz w:val="22"/>
          <w:szCs w:val="26"/>
          <w:lang w:val="nl-BE" w:eastAsia="en-US"/>
        </w:rPr>
        <w:t>de General Data Protection Regulation (GDPR)</w:t>
      </w:r>
      <w:r w:rsidRPr="00982044">
        <w:rPr>
          <w:rFonts w:ascii="Trebuchet MS" w:eastAsiaTheme="majorEastAsia" w:hAnsi="Trebuchet MS" w:cstheme="majorBidi"/>
          <w:bCs/>
          <w:sz w:val="22"/>
          <w:szCs w:val="26"/>
          <w:lang w:val="nl-BE" w:eastAsia="en-US"/>
        </w:rPr>
        <w:t xml:space="preserve"> of </w:t>
      </w:r>
      <w:r w:rsidRPr="00982044">
        <w:rPr>
          <w:rFonts w:ascii="Trebuchet MS" w:eastAsiaTheme="majorEastAsia" w:hAnsi="Trebuchet MS" w:cstheme="majorBidi"/>
          <w:b/>
          <w:sz w:val="22"/>
          <w:szCs w:val="26"/>
          <w:lang w:val="nl-BE" w:eastAsia="en-US"/>
        </w:rPr>
        <w:t>Algemene Verordening Gegevensbescherming (AVG)</w:t>
      </w:r>
      <w:r w:rsidRPr="00982044">
        <w:rPr>
          <w:rFonts w:ascii="Trebuchet MS" w:eastAsiaTheme="majorEastAsia" w:hAnsi="Trebuchet MS" w:cstheme="majorBidi"/>
          <w:bCs/>
          <w:sz w:val="22"/>
          <w:szCs w:val="26"/>
          <w:lang w:val="nl-BE" w:eastAsia="en-US"/>
        </w:rPr>
        <w:t>, bepaalt hoe organisaties met persoonsgegevens moeten omgaan.</w:t>
      </w:r>
    </w:p>
    <w:p w14:paraId="37A31524" w14:textId="77777777" w:rsidR="00982044" w:rsidRPr="00982044" w:rsidRDefault="00982044" w:rsidP="00982044">
      <w:pPr>
        <w:pStyle w:val="NormalWeb"/>
        <w:rPr>
          <w:rFonts w:ascii="Trebuchet MS" w:eastAsiaTheme="majorEastAsia" w:hAnsi="Trebuchet MS" w:cstheme="majorBidi"/>
          <w:bCs/>
          <w:sz w:val="22"/>
          <w:szCs w:val="26"/>
          <w:lang w:val="nl-BE" w:eastAsia="en-US"/>
        </w:rPr>
      </w:pPr>
      <w:r w:rsidRPr="00982044">
        <w:rPr>
          <w:rFonts w:ascii="Trebuchet MS" w:eastAsiaTheme="majorEastAsia" w:hAnsi="Trebuchet MS" w:cstheme="majorBidi"/>
          <w:bCs/>
          <w:sz w:val="22"/>
          <w:szCs w:val="26"/>
          <w:lang w:val="nl-BE" w:eastAsia="en-US"/>
        </w:rPr>
        <w:t>In deze opdracht onderzoeken jullie wat deze wetgeving concreet betekent voor een IT-bedrijf dat applicaties ontwikkelt en databanken beheert.</w:t>
      </w:r>
    </w:p>
    <w:p w14:paraId="655F2A38" w14:textId="635A3E10" w:rsidR="00982044" w:rsidRDefault="006A29D1" w:rsidP="00982044">
      <w:pPr>
        <w:pStyle w:val="Heading1"/>
      </w:pPr>
      <w:r>
        <w:tab/>
      </w:r>
      <w:r w:rsidR="00982044">
        <w:t>Theoretisch onderzoek</w:t>
      </w:r>
    </w:p>
    <w:p w14:paraId="1D96BD1C" w14:textId="34042451" w:rsidR="00982044" w:rsidRDefault="00982044" w:rsidP="00982044">
      <w:pPr>
        <w:pStyle w:val="Heading1"/>
        <w:numPr>
          <w:ilvl w:val="0"/>
          <w:numId w:val="0"/>
        </w:numPr>
      </w:pPr>
      <w:r>
        <w:t>Beantwoord in eigen woorden de volgende vragen</w:t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  <w:t>/10</w:t>
      </w:r>
    </w:p>
    <w:p w14:paraId="3AE1AA39" w14:textId="77777777" w:rsidR="00982044" w:rsidRPr="00982044" w:rsidRDefault="00982044" w:rsidP="00982044">
      <w:pPr>
        <w:pStyle w:val="ListParagraph"/>
        <w:numPr>
          <w:ilvl w:val="0"/>
          <w:numId w:val="21"/>
        </w:numPr>
        <w:rPr>
          <w:b/>
          <w:bCs/>
        </w:rPr>
      </w:pPr>
      <w:r w:rsidRPr="00982044">
        <w:rPr>
          <w:b/>
          <w:bCs/>
        </w:rPr>
        <w:t>GDPR</w:t>
      </w:r>
    </w:p>
    <w:p w14:paraId="7E4C1862" w14:textId="7BC73CB9" w:rsidR="00982044" w:rsidRDefault="00982044" w:rsidP="00982044">
      <w:pPr>
        <w:pStyle w:val="ListParagraph"/>
        <w:numPr>
          <w:ilvl w:val="1"/>
          <w:numId w:val="21"/>
        </w:numPr>
      </w:pPr>
      <w:r>
        <w:t>Wanneer is ze ingevoerd?</w:t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  <w:t>/1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85052F9" w14:textId="1289AA68" w:rsidR="00982044" w:rsidRDefault="00982044" w:rsidP="00982044">
      <w:pPr>
        <w:pStyle w:val="ListParagraph"/>
        <w:numPr>
          <w:ilvl w:val="1"/>
          <w:numId w:val="21"/>
        </w:numPr>
      </w:pPr>
      <w:r>
        <w:t>Voor welke landen geldt ze?</w:t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  <w:t>/1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C8BFF89" w14:textId="531F8F57" w:rsidR="00982044" w:rsidRPr="00982044" w:rsidRDefault="00982044" w:rsidP="00982044">
      <w:pPr>
        <w:pStyle w:val="ListParagraph"/>
        <w:numPr>
          <w:ilvl w:val="0"/>
          <w:numId w:val="21"/>
        </w:numPr>
      </w:pPr>
      <w:r w:rsidRPr="00982044">
        <w:rPr>
          <w:b/>
          <w:bCs/>
        </w:rPr>
        <w:t>Persoonsgegevens?</w:t>
      </w:r>
      <w:r w:rsidR="00790490">
        <w:rPr>
          <w:b/>
          <w:bCs/>
        </w:rPr>
        <w:tab/>
      </w:r>
      <w:r w:rsidR="00790490">
        <w:rPr>
          <w:b/>
          <w:bCs/>
        </w:rPr>
        <w:tab/>
      </w:r>
      <w:r w:rsidR="00790490">
        <w:rPr>
          <w:b/>
          <w:bCs/>
        </w:rPr>
        <w:tab/>
      </w:r>
      <w:r w:rsidR="00790490">
        <w:rPr>
          <w:b/>
          <w:bCs/>
        </w:rPr>
        <w:tab/>
      </w:r>
      <w:r w:rsidR="00790490">
        <w:rPr>
          <w:b/>
          <w:bCs/>
        </w:rPr>
        <w:tab/>
      </w:r>
      <w:r w:rsidR="00790490">
        <w:rPr>
          <w:b/>
          <w:bCs/>
        </w:rPr>
        <w:tab/>
      </w:r>
      <w:r w:rsidR="00790490">
        <w:rPr>
          <w:b/>
          <w:bCs/>
        </w:rPr>
        <w:tab/>
      </w:r>
      <w:r w:rsidR="00790490">
        <w:rPr>
          <w:b/>
          <w:bCs/>
        </w:rPr>
        <w:tab/>
      </w:r>
      <w:r w:rsidR="00790490">
        <w:rPr>
          <w:b/>
          <w:bCs/>
        </w:rPr>
        <w:tab/>
      </w:r>
      <w:r w:rsidR="00790490">
        <w:rPr>
          <w:b/>
          <w:bCs/>
        </w:rPr>
        <w:tab/>
        <w:t>/2</w:t>
      </w:r>
      <w:r>
        <w:rPr>
          <w:b/>
          <w:bCs/>
        </w:rPr>
        <w:br/>
      </w:r>
    </w:p>
    <w:p w14:paraId="31D705E2" w14:textId="77777777" w:rsidR="00982044" w:rsidRPr="00982044" w:rsidRDefault="00982044" w:rsidP="00982044">
      <w:pPr>
        <w:pStyle w:val="ListParagraph"/>
        <w:numPr>
          <w:ilvl w:val="1"/>
          <w:numId w:val="21"/>
        </w:numPr>
        <w:rPr>
          <w:b/>
          <w:bCs/>
        </w:rPr>
      </w:pPr>
      <w:r>
        <w:t>Geef 5 concrete voorbeelden.</w:t>
      </w:r>
    </w:p>
    <w:p w14:paraId="21098426" w14:textId="77777777" w:rsidR="00982044" w:rsidRPr="00982044" w:rsidRDefault="00982044" w:rsidP="00982044">
      <w:pPr>
        <w:pStyle w:val="ListParagraph"/>
        <w:ind w:left="1440" w:firstLine="0"/>
        <w:rPr>
          <w:sz w:val="44"/>
          <w:szCs w:val="44"/>
        </w:rPr>
      </w:pPr>
      <w:r w:rsidRPr="00982044">
        <w:rPr>
          <w:sz w:val="44"/>
          <w:szCs w:val="44"/>
        </w:rPr>
        <w:t>-</w:t>
      </w:r>
    </w:p>
    <w:p w14:paraId="051F5F81" w14:textId="77777777" w:rsidR="00982044" w:rsidRPr="00982044" w:rsidRDefault="00982044" w:rsidP="00982044">
      <w:pPr>
        <w:pStyle w:val="ListParagraph"/>
        <w:ind w:left="1440" w:firstLine="0"/>
        <w:rPr>
          <w:sz w:val="44"/>
          <w:szCs w:val="44"/>
        </w:rPr>
      </w:pPr>
      <w:r w:rsidRPr="00982044">
        <w:rPr>
          <w:sz w:val="44"/>
          <w:szCs w:val="44"/>
        </w:rPr>
        <w:t>-</w:t>
      </w:r>
    </w:p>
    <w:p w14:paraId="1F9F8619" w14:textId="77777777" w:rsidR="00982044" w:rsidRPr="00982044" w:rsidRDefault="00982044" w:rsidP="00982044">
      <w:pPr>
        <w:pStyle w:val="ListParagraph"/>
        <w:ind w:left="1440" w:firstLine="0"/>
        <w:rPr>
          <w:sz w:val="44"/>
          <w:szCs w:val="44"/>
        </w:rPr>
      </w:pPr>
      <w:r w:rsidRPr="00982044">
        <w:rPr>
          <w:sz w:val="44"/>
          <w:szCs w:val="44"/>
        </w:rPr>
        <w:t>-</w:t>
      </w:r>
    </w:p>
    <w:p w14:paraId="45E82355" w14:textId="77777777" w:rsidR="00982044" w:rsidRPr="00982044" w:rsidRDefault="00982044" w:rsidP="00982044">
      <w:pPr>
        <w:pStyle w:val="ListParagraph"/>
        <w:ind w:left="1440" w:firstLine="0"/>
        <w:rPr>
          <w:sz w:val="44"/>
          <w:szCs w:val="44"/>
        </w:rPr>
      </w:pPr>
      <w:r w:rsidRPr="00982044">
        <w:rPr>
          <w:sz w:val="44"/>
          <w:szCs w:val="44"/>
        </w:rPr>
        <w:t>-</w:t>
      </w:r>
    </w:p>
    <w:p w14:paraId="75A03AD5" w14:textId="77777777" w:rsidR="00982044" w:rsidRPr="00982044" w:rsidRDefault="00982044" w:rsidP="00982044">
      <w:pPr>
        <w:pStyle w:val="ListParagraph"/>
        <w:ind w:left="1440" w:firstLine="0"/>
        <w:rPr>
          <w:sz w:val="44"/>
          <w:szCs w:val="44"/>
        </w:rPr>
      </w:pPr>
      <w:r w:rsidRPr="00982044">
        <w:rPr>
          <w:sz w:val="44"/>
          <w:szCs w:val="44"/>
        </w:rPr>
        <w:t>-</w:t>
      </w:r>
    </w:p>
    <w:p w14:paraId="1EFDFE1C" w14:textId="77777777" w:rsidR="00982044" w:rsidRDefault="00982044" w:rsidP="00982044">
      <w:pPr>
        <w:pStyle w:val="ListParagraph"/>
        <w:ind w:left="1440" w:firstLine="0"/>
        <w:rPr>
          <w:sz w:val="32"/>
          <w:szCs w:val="32"/>
        </w:rPr>
      </w:pPr>
    </w:p>
    <w:p w14:paraId="110A2E0C" w14:textId="77777777" w:rsidR="00982044" w:rsidRDefault="00982044" w:rsidP="00982044">
      <w:pPr>
        <w:pStyle w:val="ListParagraph"/>
        <w:ind w:left="1440" w:firstLine="0"/>
        <w:rPr>
          <w:sz w:val="32"/>
          <w:szCs w:val="32"/>
        </w:rPr>
      </w:pPr>
    </w:p>
    <w:p w14:paraId="4E954CD6" w14:textId="77777777" w:rsidR="00982044" w:rsidRDefault="00982044" w:rsidP="00982044">
      <w:pPr>
        <w:pStyle w:val="ListParagraph"/>
        <w:ind w:left="1440" w:firstLine="0"/>
        <w:rPr>
          <w:sz w:val="32"/>
          <w:szCs w:val="32"/>
        </w:rPr>
      </w:pPr>
    </w:p>
    <w:p w14:paraId="50B19CB6" w14:textId="77777777" w:rsidR="00982044" w:rsidRDefault="00982044" w:rsidP="00982044">
      <w:pPr>
        <w:pStyle w:val="ListParagraph"/>
        <w:ind w:left="1440" w:firstLine="0"/>
        <w:rPr>
          <w:b/>
          <w:bCs/>
        </w:rPr>
      </w:pPr>
    </w:p>
    <w:p w14:paraId="48D5CC55" w14:textId="77777777" w:rsidR="00982044" w:rsidRPr="00982044" w:rsidRDefault="00982044" w:rsidP="00982044">
      <w:pPr>
        <w:pStyle w:val="ListParagraph"/>
        <w:ind w:left="1440" w:firstLine="0"/>
        <w:rPr>
          <w:b/>
          <w:bCs/>
        </w:rPr>
      </w:pPr>
    </w:p>
    <w:p w14:paraId="4D0CA707" w14:textId="43AC39DA" w:rsidR="00982044" w:rsidRPr="00982044" w:rsidRDefault="00982044" w:rsidP="00982044">
      <w:pPr>
        <w:pStyle w:val="ListParagraph"/>
        <w:numPr>
          <w:ilvl w:val="1"/>
          <w:numId w:val="21"/>
        </w:numPr>
        <w:rPr>
          <w:b/>
          <w:bCs/>
        </w:rPr>
      </w:pPr>
      <w:r>
        <w:t>Wat zijn “gevoelige persoonsgegevens”?</w:t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  <w:t>/1</w:t>
      </w:r>
      <w:r>
        <w:br/>
      </w:r>
      <w:r>
        <w:br/>
      </w:r>
      <w:r>
        <w:br/>
      </w:r>
    </w:p>
    <w:p w14:paraId="7970A2B0" w14:textId="77777777" w:rsidR="00982044" w:rsidRPr="00982044" w:rsidRDefault="00982044" w:rsidP="00982044">
      <w:pPr>
        <w:pStyle w:val="ListParagraph"/>
        <w:ind w:left="1440" w:firstLine="0"/>
        <w:rPr>
          <w:sz w:val="32"/>
          <w:szCs w:val="32"/>
        </w:rPr>
      </w:pPr>
      <w:r w:rsidRPr="00982044">
        <w:rPr>
          <w:b/>
          <w:bCs/>
        </w:rPr>
        <w:br/>
      </w:r>
      <w:r w:rsidRPr="00982044">
        <w:rPr>
          <w:b/>
          <w:bCs/>
        </w:rPr>
        <w:br/>
      </w:r>
      <w:r w:rsidRPr="00982044">
        <w:rPr>
          <w:b/>
          <w:bCs/>
        </w:rPr>
        <w:br/>
      </w:r>
      <w:r w:rsidRPr="00982044">
        <w:rPr>
          <w:b/>
          <w:bCs/>
        </w:rPr>
        <w:br/>
      </w:r>
    </w:p>
    <w:p w14:paraId="711E3065" w14:textId="77777777" w:rsidR="00982044" w:rsidRPr="00982044" w:rsidRDefault="00982044" w:rsidP="00982044">
      <w:pPr>
        <w:pStyle w:val="ListParagraph"/>
        <w:numPr>
          <w:ilvl w:val="0"/>
          <w:numId w:val="21"/>
        </w:numPr>
      </w:pPr>
      <w:r>
        <w:rPr>
          <w:b/>
          <w:bCs/>
        </w:rPr>
        <w:t>Basisprincipes</w:t>
      </w:r>
    </w:p>
    <w:p w14:paraId="2E3399A4" w14:textId="10FF5FC2" w:rsidR="00982044" w:rsidRDefault="00982044" w:rsidP="00982044">
      <w:pPr>
        <w:pStyle w:val="ListParagraph"/>
        <w:numPr>
          <w:ilvl w:val="1"/>
          <w:numId w:val="21"/>
        </w:numPr>
      </w:pPr>
      <w:r>
        <w:t>Wat zijn de 6 basisprincipes van GDPR</w:t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  <w:t>/2</w:t>
      </w:r>
      <w:r>
        <w:br/>
      </w:r>
    </w:p>
    <w:p w14:paraId="0C99E14D" w14:textId="77777777" w:rsidR="00982044" w:rsidRPr="00982044" w:rsidRDefault="00982044" w:rsidP="00982044">
      <w:pPr>
        <w:pStyle w:val="ListParagraph"/>
        <w:ind w:left="1440" w:firstLine="0"/>
        <w:rPr>
          <w:sz w:val="36"/>
          <w:szCs w:val="36"/>
        </w:rPr>
      </w:pPr>
      <w:r w:rsidRPr="00982044">
        <w:rPr>
          <w:sz w:val="36"/>
          <w:szCs w:val="36"/>
        </w:rPr>
        <w:t>-</w:t>
      </w:r>
    </w:p>
    <w:p w14:paraId="06650DB5" w14:textId="77777777" w:rsidR="00982044" w:rsidRPr="00982044" w:rsidRDefault="00982044" w:rsidP="00982044">
      <w:pPr>
        <w:pStyle w:val="ListParagraph"/>
        <w:ind w:left="1440" w:firstLine="0"/>
        <w:rPr>
          <w:sz w:val="36"/>
          <w:szCs w:val="36"/>
        </w:rPr>
      </w:pPr>
      <w:r w:rsidRPr="00982044">
        <w:rPr>
          <w:sz w:val="36"/>
          <w:szCs w:val="36"/>
        </w:rPr>
        <w:t>-</w:t>
      </w:r>
    </w:p>
    <w:p w14:paraId="6DCB9E36" w14:textId="77777777" w:rsidR="00982044" w:rsidRPr="00982044" w:rsidRDefault="00982044" w:rsidP="00982044">
      <w:pPr>
        <w:pStyle w:val="ListParagraph"/>
        <w:ind w:left="1440" w:firstLine="0"/>
        <w:rPr>
          <w:sz w:val="36"/>
          <w:szCs w:val="36"/>
        </w:rPr>
      </w:pPr>
      <w:r w:rsidRPr="00982044">
        <w:rPr>
          <w:sz w:val="36"/>
          <w:szCs w:val="36"/>
        </w:rPr>
        <w:t>-</w:t>
      </w:r>
    </w:p>
    <w:p w14:paraId="37816611" w14:textId="77777777" w:rsidR="00982044" w:rsidRPr="00982044" w:rsidRDefault="00982044" w:rsidP="00982044">
      <w:pPr>
        <w:pStyle w:val="ListParagraph"/>
        <w:ind w:left="1440" w:firstLine="0"/>
        <w:rPr>
          <w:sz w:val="36"/>
          <w:szCs w:val="36"/>
        </w:rPr>
      </w:pPr>
      <w:r w:rsidRPr="00982044">
        <w:rPr>
          <w:sz w:val="36"/>
          <w:szCs w:val="36"/>
        </w:rPr>
        <w:t>-</w:t>
      </w:r>
    </w:p>
    <w:p w14:paraId="7A357C1B" w14:textId="77777777" w:rsidR="00982044" w:rsidRPr="00982044" w:rsidRDefault="00982044" w:rsidP="00982044">
      <w:pPr>
        <w:pStyle w:val="ListParagraph"/>
        <w:ind w:left="1440" w:firstLine="0"/>
        <w:rPr>
          <w:sz w:val="36"/>
          <w:szCs w:val="36"/>
        </w:rPr>
      </w:pPr>
      <w:r w:rsidRPr="00982044">
        <w:rPr>
          <w:sz w:val="36"/>
          <w:szCs w:val="36"/>
        </w:rPr>
        <w:t>-</w:t>
      </w:r>
    </w:p>
    <w:p w14:paraId="70E70128" w14:textId="77777777" w:rsidR="00982044" w:rsidRPr="00982044" w:rsidRDefault="00982044" w:rsidP="00982044">
      <w:pPr>
        <w:pStyle w:val="ListParagraph"/>
        <w:ind w:left="1440" w:firstLine="0"/>
        <w:rPr>
          <w:sz w:val="36"/>
          <w:szCs w:val="36"/>
        </w:rPr>
      </w:pPr>
      <w:r w:rsidRPr="00982044">
        <w:rPr>
          <w:sz w:val="36"/>
          <w:szCs w:val="36"/>
        </w:rPr>
        <w:t>-</w:t>
      </w:r>
    </w:p>
    <w:p w14:paraId="6924445B" w14:textId="77777777" w:rsidR="00982044" w:rsidRDefault="00982044" w:rsidP="00982044">
      <w:pPr>
        <w:pStyle w:val="ListParagraph"/>
        <w:ind w:left="1440" w:firstLine="0"/>
      </w:pPr>
      <w:r>
        <w:br/>
      </w:r>
    </w:p>
    <w:p w14:paraId="2F5F3565" w14:textId="0BDFEC4F" w:rsidR="00982044" w:rsidRDefault="00982044" w:rsidP="00982044">
      <w:pPr>
        <w:pStyle w:val="ListParagraph"/>
        <w:numPr>
          <w:ilvl w:val="0"/>
          <w:numId w:val="21"/>
        </w:numPr>
      </w:pPr>
      <w:r>
        <w:t>Rechten van betokkenen (gebruikers)</w:t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</w:r>
      <w:r w:rsidR="00790490">
        <w:tab/>
        <w:t>/3</w:t>
      </w:r>
    </w:p>
    <w:p w14:paraId="72903177" w14:textId="77777777" w:rsidR="00982044" w:rsidRDefault="00982044" w:rsidP="00982044">
      <w:pPr>
        <w:pStyle w:val="ListParagraph"/>
        <w:numPr>
          <w:ilvl w:val="1"/>
          <w:numId w:val="21"/>
        </w:numPr>
      </w:pPr>
      <w:r>
        <w:t>Geef voor elk recht een uitleg in eigen woorden.</w:t>
      </w:r>
    </w:p>
    <w:p w14:paraId="20C690E7" w14:textId="77777777" w:rsidR="00982044" w:rsidRDefault="00982044" w:rsidP="00982044">
      <w:pPr>
        <w:ind w:left="1418"/>
      </w:pPr>
      <w:r>
        <w:t>Recht op inzage:</w:t>
      </w:r>
    </w:p>
    <w:p w14:paraId="7CB1AC54" w14:textId="77777777" w:rsidR="00982044" w:rsidRDefault="00982044" w:rsidP="00982044">
      <w:pPr>
        <w:ind w:left="1418"/>
      </w:pPr>
    </w:p>
    <w:p w14:paraId="472D1E7B" w14:textId="77777777" w:rsidR="00982044" w:rsidRDefault="00982044" w:rsidP="00982044">
      <w:pPr>
        <w:ind w:left="1418"/>
      </w:pPr>
    </w:p>
    <w:p w14:paraId="28F73A37" w14:textId="77777777" w:rsidR="00982044" w:rsidRDefault="00982044" w:rsidP="00982044">
      <w:pPr>
        <w:ind w:left="1418"/>
      </w:pPr>
    </w:p>
    <w:p w14:paraId="2F81082E" w14:textId="77777777" w:rsidR="00982044" w:rsidRDefault="00982044" w:rsidP="00982044">
      <w:pPr>
        <w:ind w:left="1418"/>
      </w:pPr>
      <w:r>
        <w:t>Recht op vergetelheid:</w:t>
      </w:r>
    </w:p>
    <w:p w14:paraId="04238908" w14:textId="77777777" w:rsidR="00982044" w:rsidRDefault="00982044" w:rsidP="00982044">
      <w:pPr>
        <w:ind w:left="1418"/>
      </w:pPr>
    </w:p>
    <w:p w14:paraId="624CB3D9" w14:textId="77777777" w:rsidR="00982044" w:rsidRDefault="00982044" w:rsidP="00982044">
      <w:pPr>
        <w:ind w:left="1418"/>
      </w:pPr>
    </w:p>
    <w:p w14:paraId="339C71A9" w14:textId="77777777" w:rsidR="00982044" w:rsidRDefault="00982044" w:rsidP="00982044">
      <w:pPr>
        <w:ind w:left="1418"/>
      </w:pPr>
    </w:p>
    <w:p w14:paraId="13C13478" w14:textId="77777777" w:rsidR="00982044" w:rsidRDefault="00982044" w:rsidP="00982044">
      <w:pPr>
        <w:ind w:left="1418"/>
      </w:pPr>
      <w:r>
        <w:t>Recht op dataportabiliteit:</w:t>
      </w:r>
    </w:p>
    <w:p w14:paraId="76068B6D" w14:textId="77777777" w:rsidR="00982044" w:rsidRDefault="00982044" w:rsidP="00982044">
      <w:pPr>
        <w:ind w:left="1418"/>
      </w:pPr>
    </w:p>
    <w:p w14:paraId="741FB866" w14:textId="77777777" w:rsidR="00982044" w:rsidRDefault="00982044" w:rsidP="00982044">
      <w:pPr>
        <w:ind w:left="1418"/>
      </w:pPr>
    </w:p>
    <w:p w14:paraId="7FF21F28" w14:textId="77777777" w:rsidR="00982044" w:rsidRDefault="00982044" w:rsidP="00982044">
      <w:pPr>
        <w:ind w:left="1418"/>
      </w:pPr>
    </w:p>
    <w:p w14:paraId="06A23659" w14:textId="77777777" w:rsidR="00982044" w:rsidRDefault="00982044" w:rsidP="00982044">
      <w:pPr>
        <w:ind w:left="1418"/>
      </w:pPr>
      <w:r>
        <w:t>Recht op rectificatie:</w:t>
      </w:r>
    </w:p>
    <w:p w14:paraId="180BAEB4" w14:textId="77777777" w:rsidR="00982044" w:rsidRDefault="00982044" w:rsidP="00982044">
      <w:pPr>
        <w:ind w:left="1418"/>
      </w:pPr>
    </w:p>
    <w:p w14:paraId="1339F5FA" w14:textId="77777777" w:rsidR="00982044" w:rsidRDefault="00982044" w:rsidP="00982044">
      <w:pPr>
        <w:ind w:left="1418"/>
      </w:pPr>
    </w:p>
    <w:p w14:paraId="319E2F58" w14:textId="77777777" w:rsidR="00982044" w:rsidRDefault="00982044" w:rsidP="00982044">
      <w:pPr>
        <w:ind w:left="1418"/>
      </w:pPr>
    </w:p>
    <w:p w14:paraId="1C8B0D4D" w14:textId="77777777" w:rsidR="00982044" w:rsidRDefault="00982044" w:rsidP="00982044">
      <w:pPr>
        <w:ind w:left="1418"/>
      </w:pPr>
      <w:r>
        <w:t>Recht op beperking van verwerking:</w:t>
      </w:r>
    </w:p>
    <w:p w14:paraId="1D89FDA5" w14:textId="77777777" w:rsidR="00982044" w:rsidRDefault="00982044" w:rsidP="00982044">
      <w:pPr>
        <w:ind w:left="1418"/>
      </w:pPr>
    </w:p>
    <w:p w14:paraId="51D45F08" w14:textId="77777777" w:rsidR="00982044" w:rsidRDefault="00982044" w:rsidP="00982044">
      <w:pPr>
        <w:ind w:left="1418"/>
      </w:pPr>
    </w:p>
    <w:p w14:paraId="5B4EA9AB" w14:textId="77777777" w:rsidR="00982044" w:rsidRDefault="00982044" w:rsidP="00982044">
      <w:pPr>
        <w:ind w:left="1418"/>
      </w:pPr>
    </w:p>
    <w:p w14:paraId="23A9C749" w14:textId="202293C9" w:rsidR="006A29D1" w:rsidRDefault="00790490" w:rsidP="006A29D1">
      <w:pPr>
        <w:pStyle w:val="Heading1"/>
      </w:pPr>
      <w:r>
        <w:t>Privacy</w:t>
      </w:r>
      <w:r>
        <w:tab/>
      </w:r>
      <w:r>
        <w:tab/>
      </w:r>
      <w:r>
        <w:tab/>
      </w:r>
      <w:r w:rsidR="00982044">
        <w:tab/>
      </w:r>
      <w:r w:rsidR="00057FA2">
        <w:tab/>
      </w:r>
      <w:r w:rsidR="00057FA2">
        <w:tab/>
      </w:r>
      <w:r w:rsidR="00057FA2">
        <w:tab/>
      </w:r>
      <w:r w:rsidR="00057FA2">
        <w:tab/>
      </w:r>
      <w:r w:rsidR="00057FA2">
        <w:tab/>
      </w:r>
      <w:r w:rsidR="00057FA2">
        <w:tab/>
      </w:r>
      <w:r w:rsidR="00057FA2">
        <w:tab/>
      </w:r>
      <w:r w:rsidR="00057FA2">
        <w:tab/>
      </w:r>
      <w:r w:rsidR="004A7F42">
        <w:t xml:space="preserve">   </w:t>
      </w:r>
      <w:r w:rsidR="00057FA2">
        <w:t>/</w:t>
      </w:r>
      <w:r w:rsidR="004A7F42">
        <w:t>5</w:t>
      </w:r>
    </w:p>
    <w:p w14:paraId="4F4C809B" w14:textId="1BCAFD53" w:rsidR="00790490" w:rsidRPr="00790490" w:rsidRDefault="00790490" w:rsidP="00790490">
      <w:pPr>
        <w:pStyle w:val="ListParagraph"/>
        <w:numPr>
          <w:ilvl w:val="0"/>
          <w:numId w:val="22"/>
        </w:numPr>
      </w:pPr>
      <w:r>
        <w:t xml:space="preserve">Leg in eigen woorden het verschil uit tussen </w:t>
      </w:r>
      <w:r>
        <w:rPr>
          <w:b/>
          <w:bCs/>
        </w:rPr>
        <w:t xml:space="preserve">Privacy by Desing </w:t>
      </w:r>
      <w:r>
        <w:t xml:space="preserve">&amp; </w:t>
      </w:r>
      <w:r>
        <w:rPr>
          <w:b/>
          <w:bCs/>
        </w:rPr>
        <w:t>Privacy by Default.</w:t>
      </w:r>
      <w:r w:rsidR="004A7F42">
        <w:rPr>
          <w:b/>
          <w:bCs/>
        </w:rPr>
        <w:tab/>
        <w:t xml:space="preserve">   /2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2FE1842D" w14:textId="6E957618" w:rsidR="00790490" w:rsidRDefault="00790490" w:rsidP="00790490">
      <w:pPr>
        <w:pStyle w:val="ListParagraph"/>
        <w:numPr>
          <w:ilvl w:val="0"/>
          <w:numId w:val="22"/>
        </w:numPr>
        <w:rPr>
          <w:b/>
          <w:bCs/>
        </w:rPr>
      </w:pPr>
      <w:r w:rsidRPr="00790490">
        <w:rPr>
          <w:b/>
          <w:bCs/>
        </w:rPr>
        <w:t>Bewaartermijnen</w:t>
      </w:r>
      <w:r w:rsidR="004A7F42">
        <w:rPr>
          <w:b/>
          <w:bCs/>
        </w:rPr>
        <w:tab/>
      </w:r>
      <w:r w:rsidR="004A7F42">
        <w:rPr>
          <w:b/>
          <w:bCs/>
        </w:rPr>
        <w:tab/>
      </w:r>
      <w:r w:rsidR="004A7F42">
        <w:rPr>
          <w:b/>
          <w:bCs/>
        </w:rPr>
        <w:tab/>
      </w:r>
      <w:r w:rsidR="004A7F42">
        <w:rPr>
          <w:b/>
          <w:bCs/>
        </w:rPr>
        <w:tab/>
      </w:r>
      <w:r w:rsidR="004A7F42">
        <w:rPr>
          <w:b/>
          <w:bCs/>
        </w:rPr>
        <w:tab/>
      </w:r>
      <w:r w:rsidR="004A7F42">
        <w:rPr>
          <w:b/>
          <w:bCs/>
        </w:rPr>
        <w:tab/>
      </w:r>
      <w:r w:rsidR="004A7F42">
        <w:rPr>
          <w:b/>
          <w:bCs/>
        </w:rPr>
        <w:tab/>
      </w:r>
      <w:r w:rsidR="004A7F42">
        <w:rPr>
          <w:b/>
          <w:bCs/>
        </w:rPr>
        <w:tab/>
      </w:r>
      <w:r w:rsidR="004A7F42">
        <w:rPr>
          <w:b/>
          <w:bCs/>
        </w:rPr>
        <w:tab/>
      </w:r>
      <w:r w:rsidR="004A7F42">
        <w:rPr>
          <w:b/>
          <w:bCs/>
        </w:rPr>
        <w:tab/>
        <w:t xml:space="preserve">   /3</w:t>
      </w:r>
    </w:p>
    <w:p w14:paraId="5168EE44" w14:textId="3057459A" w:rsidR="00790490" w:rsidRDefault="00790490" w:rsidP="00790490">
      <w:pPr>
        <w:ind w:left="720"/>
      </w:pPr>
      <w:r>
        <w:t>Situatieschets:</w:t>
      </w:r>
    </w:p>
    <w:p w14:paraId="2844090F" w14:textId="691B1D9B" w:rsidR="00790490" w:rsidRPr="00790490" w:rsidRDefault="00790490" w:rsidP="00790490">
      <w:pPr>
        <w:ind w:left="1416"/>
      </w:pPr>
      <w:r>
        <w:t>Een webapplicatie wordt ontwikkelt binnen onze school en hanteert data van alle leerlingen.</w:t>
      </w:r>
    </w:p>
    <w:p w14:paraId="2E57A0F3" w14:textId="77777777" w:rsidR="00790490" w:rsidRPr="00790490" w:rsidRDefault="00790490" w:rsidP="00790490">
      <w:pPr>
        <w:ind w:left="720"/>
        <w:rPr>
          <w:b/>
          <w:bCs/>
        </w:rPr>
      </w:pPr>
    </w:p>
    <w:p w14:paraId="0DFF0D90" w14:textId="550C2D2C" w:rsidR="00790490" w:rsidRPr="00790490" w:rsidRDefault="00790490" w:rsidP="00790490">
      <w:pPr>
        <w:pStyle w:val="ListParagraph"/>
        <w:numPr>
          <w:ilvl w:val="1"/>
          <w:numId w:val="22"/>
        </w:numPr>
        <w:rPr>
          <w:lang/>
        </w:rPr>
      </w:pPr>
      <w:r w:rsidRPr="00790490">
        <w:rPr>
          <w:lang/>
        </w:rPr>
        <w:t>Hoe lang mogen leerlingengegevens bewaard worden?</w:t>
      </w:r>
      <w:r w:rsidRPr="00790490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2D46FB2" w14:textId="7FFFF412" w:rsidR="00790490" w:rsidRPr="00790490" w:rsidRDefault="00790490" w:rsidP="00790490">
      <w:pPr>
        <w:pStyle w:val="ListParagraph"/>
        <w:numPr>
          <w:ilvl w:val="1"/>
          <w:numId w:val="22"/>
        </w:numPr>
      </w:pPr>
      <w:r w:rsidRPr="00790490">
        <w:t>Wat gebeurt er wanneer een leerling de school verlaat?</w:t>
      </w:r>
    </w:p>
    <w:sectPr w:rsidR="00790490" w:rsidRPr="00790490" w:rsidSect="00C706EE">
      <w:footerReference w:type="default" r:id="rId13"/>
      <w:pgSz w:w="11906" w:h="16838"/>
      <w:pgMar w:top="425" w:right="567" w:bottom="425" w:left="1701" w:header="709" w:footer="1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8A176" w14:textId="77777777" w:rsidR="00D84653" w:rsidRDefault="00D84653" w:rsidP="003B5EEC">
      <w:pPr>
        <w:spacing w:after="0"/>
      </w:pPr>
      <w:r>
        <w:separator/>
      </w:r>
    </w:p>
  </w:endnote>
  <w:endnote w:type="continuationSeparator" w:id="0">
    <w:p w14:paraId="0C61D93D" w14:textId="77777777" w:rsidR="00D84653" w:rsidRDefault="00D84653" w:rsidP="003B5E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Sans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34267" w14:textId="0BCBB79F" w:rsidR="003B5EEC" w:rsidRPr="003B5EEC" w:rsidRDefault="003B5EEC" w:rsidP="00C706EE">
    <w:pPr>
      <w:pStyle w:val="Footer"/>
      <w:tabs>
        <w:tab w:val="clear" w:pos="4536"/>
        <w:tab w:val="clear" w:pos="9072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F012A" w14:textId="77777777" w:rsidR="00D84653" w:rsidRDefault="00D84653" w:rsidP="003B5EEC">
      <w:pPr>
        <w:spacing w:after="0"/>
      </w:pPr>
      <w:r>
        <w:separator/>
      </w:r>
    </w:p>
  </w:footnote>
  <w:footnote w:type="continuationSeparator" w:id="0">
    <w:p w14:paraId="012C516D" w14:textId="77777777" w:rsidR="00D84653" w:rsidRDefault="00D84653" w:rsidP="003B5E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E26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D2289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06C30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5A3CC8"/>
    <w:lvl w:ilvl="0">
      <w:start w:val="1"/>
      <w:numFmt w:val="decimal"/>
      <w:pStyle w:val="ListNumber2"/>
      <w:lvlText w:val="%1"/>
      <w:lvlJc w:val="left"/>
      <w:pPr>
        <w:ind w:left="70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4" w15:restartNumberingAfterBreak="0">
    <w:nsid w:val="FFFFFF80"/>
    <w:multiLevelType w:val="singleLevel"/>
    <w:tmpl w:val="E52A0C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A8BB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1EF3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6A200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A450F8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9" w15:restartNumberingAfterBreak="0">
    <w:nsid w:val="FFFFFF89"/>
    <w:multiLevelType w:val="singleLevel"/>
    <w:tmpl w:val="87B6E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937CC7"/>
    <w:multiLevelType w:val="hybridMultilevel"/>
    <w:tmpl w:val="64FA250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5B3D2A"/>
    <w:multiLevelType w:val="hybridMultilevel"/>
    <w:tmpl w:val="2DE288E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B79C4"/>
    <w:multiLevelType w:val="hybridMultilevel"/>
    <w:tmpl w:val="698A3D88"/>
    <w:lvl w:ilvl="0" w:tplc="D6645C82">
      <w:start w:val="1"/>
      <w:numFmt w:val="decimal"/>
      <w:pStyle w:val="Heading1"/>
      <w:lvlText w:val="%1"/>
      <w:lvlJc w:val="left"/>
      <w:pPr>
        <w:ind w:left="720" w:hanging="360"/>
      </w:pPr>
      <w:rPr>
        <w:rFonts w:ascii="Trebuchet MS" w:hAnsi="Trebuchet MS" w:hint="default"/>
        <w:b/>
        <w:i w:val="0"/>
        <w:sz w:val="2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722AA"/>
    <w:multiLevelType w:val="hybridMultilevel"/>
    <w:tmpl w:val="0824BC5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0514"/>
    <w:multiLevelType w:val="hybridMultilevel"/>
    <w:tmpl w:val="08AC15E8"/>
    <w:lvl w:ilvl="0" w:tplc="B08429FE">
      <w:start w:val="1"/>
      <w:numFmt w:val="lowerLetter"/>
      <w:pStyle w:val="Heading2"/>
      <w:lvlText w:val="%1"/>
      <w:lvlJc w:val="left"/>
      <w:pPr>
        <w:ind w:left="1004" w:hanging="360"/>
      </w:pPr>
      <w:rPr>
        <w:rFonts w:hint="default"/>
        <w:sz w:val="20"/>
      </w:rPr>
    </w:lvl>
    <w:lvl w:ilvl="1" w:tplc="08130019">
      <w:start w:val="1"/>
      <w:numFmt w:val="lowerLetter"/>
      <w:lvlText w:val="%2."/>
      <w:lvlJc w:val="left"/>
      <w:pPr>
        <w:ind w:left="1724" w:hanging="360"/>
      </w:pPr>
    </w:lvl>
    <w:lvl w:ilvl="2" w:tplc="0813001B" w:tentative="1">
      <w:start w:val="1"/>
      <w:numFmt w:val="lowerRoman"/>
      <w:lvlText w:val="%3."/>
      <w:lvlJc w:val="right"/>
      <w:pPr>
        <w:ind w:left="2444" w:hanging="180"/>
      </w:pPr>
    </w:lvl>
    <w:lvl w:ilvl="3" w:tplc="0813000F" w:tentative="1">
      <w:start w:val="1"/>
      <w:numFmt w:val="decimal"/>
      <w:lvlText w:val="%4."/>
      <w:lvlJc w:val="left"/>
      <w:pPr>
        <w:ind w:left="3164" w:hanging="360"/>
      </w:pPr>
    </w:lvl>
    <w:lvl w:ilvl="4" w:tplc="08130019" w:tentative="1">
      <w:start w:val="1"/>
      <w:numFmt w:val="lowerLetter"/>
      <w:lvlText w:val="%5."/>
      <w:lvlJc w:val="left"/>
      <w:pPr>
        <w:ind w:left="3884" w:hanging="360"/>
      </w:pPr>
    </w:lvl>
    <w:lvl w:ilvl="5" w:tplc="0813001B" w:tentative="1">
      <w:start w:val="1"/>
      <w:numFmt w:val="lowerRoman"/>
      <w:lvlText w:val="%6."/>
      <w:lvlJc w:val="right"/>
      <w:pPr>
        <w:ind w:left="4604" w:hanging="180"/>
      </w:pPr>
    </w:lvl>
    <w:lvl w:ilvl="6" w:tplc="0813000F" w:tentative="1">
      <w:start w:val="1"/>
      <w:numFmt w:val="decimal"/>
      <w:lvlText w:val="%7."/>
      <w:lvlJc w:val="left"/>
      <w:pPr>
        <w:ind w:left="5324" w:hanging="360"/>
      </w:pPr>
    </w:lvl>
    <w:lvl w:ilvl="7" w:tplc="08130019" w:tentative="1">
      <w:start w:val="1"/>
      <w:numFmt w:val="lowerLetter"/>
      <w:lvlText w:val="%8."/>
      <w:lvlJc w:val="left"/>
      <w:pPr>
        <w:ind w:left="6044" w:hanging="360"/>
      </w:pPr>
    </w:lvl>
    <w:lvl w:ilvl="8" w:tplc="0813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3947717"/>
    <w:multiLevelType w:val="hybridMultilevel"/>
    <w:tmpl w:val="E4A0572C"/>
    <w:lvl w:ilvl="0" w:tplc="7EA2B262"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75625E"/>
    <w:multiLevelType w:val="hybridMultilevel"/>
    <w:tmpl w:val="9A180B6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352E77"/>
    <w:multiLevelType w:val="hybridMultilevel"/>
    <w:tmpl w:val="136A445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63504B"/>
    <w:multiLevelType w:val="hybridMultilevel"/>
    <w:tmpl w:val="B3A2DF52"/>
    <w:lvl w:ilvl="0" w:tplc="D8E2E5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2D1D87"/>
    <w:multiLevelType w:val="hybridMultilevel"/>
    <w:tmpl w:val="0726C1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66CF5"/>
    <w:multiLevelType w:val="hybridMultilevel"/>
    <w:tmpl w:val="A13AD59A"/>
    <w:lvl w:ilvl="0" w:tplc="6CE60AFA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354686">
    <w:abstractNumId w:val="10"/>
  </w:num>
  <w:num w:numId="2" w16cid:durableId="1697383111">
    <w:abstractNumId w:val="19"/>
  </w:num>
  <w:num w:numId="3" w16cid:durableId="569121949">
    <w:abstractNumId w:val="9"/>
  </w:num>
  <w:num w:numId="4" w16cid:durableId="507410920">
    <w:abstractNumId w:val="7"/>
  </w:num>
  <w:num w:numId="5" w16cid:durableId="1474517435">
    <w:abstractNumId w:val="6"/>
  </w:num>
  <w:num w:numId="6" w16cid:durableId="542638783">
    <w:abstractNumId w:val="5"/>
  </w:num>
  <w:num w:numId="7" w16cid:durableId="894852853">
    <w:abstractNumId w:val="4"/>
  </w:num>
  <w:num w:numId="8" w16cid:durableId="98455518">
    <w:abstractNumId w:val="8"/>
  </w:num>
  <w:num w:numId="9" w16cid:durableId="1031344966">
    <w:abstractNumId w:val="3"/>
  </w:num>
  <w:num w:numId="10" w16cid:durableId="1748919700">
    <w:abstractNumId w:val="2"/>
  </w:num>
  <w:num w:numId="11" w16cid:durableId="509293434">
    <w:abstractNumId w:val="1"/>
  </w:num>
  <w:num w:numId="12" w16cid:durableId="20983852">
    <w:abstractNumId w:val="0"/>
  </w:num>
  <w:num w:numId="13" w16cid:durableId="866136017">
    <w:abstractNumId w:val="12"/>
  </w:num>
  <w:num w:numId="14" w16cid:durableId="2136950039">
    <w:abstractNumId w:val="14"/>
  </w:num>
  <w:num w:numId="15" w16cid:durableId="126515135">
    <w:abstractNumId w:val="15"/>
  </w:num>
  <w:num w:numId="16" w16cid:durableId="1913811341">
    <w:abstractNumId w:val="17"/>
  </w:num>
  <w:num w:numId="17" w16cid:durableId="1824858362">
    <w:abstractNumId w:val="16"/>
  </w:num>
  <w:num w:numId="18" w16cid:durableId="1609200057">
    <w:abstractNumId w:val="11"/>
  </w:num>
  <w:num w:numId="19" w16cid:durableId="1198352856">
    <w:abstractNumId w:val="14"/>
    <w:lvlOverride w:ilvl="0">
      <w:startOverride w:val="1"/>
    </w:lvlOverride>
  </w:num>
  <w:num w:numId="20" w16cid:durableId="1141269390">
    <w:abstractNumId w:val="20"/>
  </w:num>
  <w:num w:numId="21" w16cid:durableId="1355574982">
    <w:abstractNumId w:val="18"/>
  </w:num>
  <w:num w:numId="22" w16cid:durableId="9842409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47"/>
    <w:rsid w:val="00026DF5"/>
    <w:rsid w:val="00035E89"/>
    <w:rsid w:val="00057FA2"/>
    <w:rsid w:val="00075782"/>
    <w:rsid w:val="00083A84"/>
    <w:rsid w:val="000D086D"/>
    <w:rsid w:val="000E6EC2"/>
    <w:rsid w:val="00101A29"/>
    <w:rsid w:val="00132535"/>
    <w:rsid w:val="001375AA"/>
    <w:rsid w:val="00146B06"/>
    <w:rsid w:val="00147AE2"/>
    <w:rsid w:val="001A6070"/>
    <w:rsid w:val="001E4B92"/>
    <w:rsid w:val="00296116"/>
    <w:rsid w:val="002A1863"/>
    <w:rsid w:val="002A6161"/>
    <w:rsid w:val="003411B3"/>
    <w:rsid w:val="003478D0"/>
    <w:rsid w:val="003833C9"/>
    <w:rsid w:val="003A1889"/>
    <w:rsid w:val="003A2099"/>
    <w:rsid w:val="003B5EEC"/>
    <w:rsid w:val="003F2088"/>
    <w:rsid w:val="00457FEB"/>
    <w:rsid w:val="00461BE2"/>
    <w:rsid w:val="004A6AEA"/>
    <w:rsid w:val="004A7F42"/>
    <w:rsid w:val="004B6A24"/>
    <w:rsid w:val="004E561B"/>
    <w:rsid w:val="00534DB1"/>
    <w:rsid w:val="00537A73"/>
    <w:rsid w:val="0055369D"/>
    <w:rsid w:val="00587B56"/>
    <w:rsid w:val="0060313E"/>
    <w:rsid w:val="00615281"/>
    <w:rsid w:val="00631A73"/>
    <w:rsid w:val="00641AA2"/>
    <w:rsid w:val="00652B9D"/>
    <w:rsid w:val="006754F3"/>
    <w:rsid w:val="006A1364"/>
    <w:rsid w:val="006A29D1"/>
    <w:rsid w:val="006C48CD"/>
    <w:rsid w:val="006F041C"/>
    <w:rsid w:val="007102C2"/>
    <w:rsid w:val="00713F47"/>
    <w:rsid w:val="00736EF3"/>
    <w:rsid w:val="007544C2"/>
    <w:rsid w:val="0076711C"/>
    <w:rsid w:val="007749F6"/>
    <w:rsid w:val="007757E3"/>
    <w:rsid w:val="00781DC6"/>
    <w:rsid w:val="007821B1"/>
    <w:rsid w:val="0078304D"/>
    <w:rsid w:val="00790490"/>
    <w:rsid w:val="00792D3A"/>
    <w:rsid w:val="007D4965"/>
    <w:rsid w:val="00805F9C"/>
    <w:rsid w:val="00813FEC"/>
    <w:rsid w:val="0084497E"/>
    <w:rsid w:val="00845423"/>
    <w:rsid w:val="00866F5A"/>
    <w:rsid w:val="008854AD"/>
    <w:rsid w:val="008C14F5"/>
    <w:rsid w:val="00964C47"/>
    <w:rsid w:val="00982044"/>
    <w:rsid w:val="00990A15"/>
    <w:rsid w:val="00990E9B"/>
    <w:rsid w:val="00993486"/>
    <w:rsid w:val="009B6ECF"/>
    <w:rsid w:val="009D38AC"/>
    <w:rsid w:val="009F25EF"/>
    <w:rsid w:val="009F293C"/>
    <w:rsid w:val="00A05E8E"/>
    <w:rsid w:val="00A200AF"/>
    <w:rsid w:val="00A40714"/>
    <w:rsid w:val="00A45A92"/>
    <w:rsid w:val="00A56103"/>
    <w:rsid w:val="00AD79B6"/>
    <w:rsid w:val="00AF2019"/>
    <w:rsid w:val="00B076C5"/>
    <w:rsid w:val="00B605C7"/>
    <w:rsid w:val="00BD289C"/>
    <w:rsid w:val="00C45BA9"/>
    <w:rsid w:val="00C621ED"/>
    <w:rsid w:val="00C706EE"/>
    <w:rsid w:val="00CC06A3"/>
    <w:rsid w:val="00CD25D6"/>
    <w:rsid w:val="00CD72C6"/>
    <w:rsid w:val="00CE7A80"/>
    <w:rsid w:val="00CF1946"/>
    <w:rsid w:val="00D01B58"/>
    <w:rsid w:val="00D04640"/>
    <w:rsid w:val="00D1625A"/>
    <w:rsid w:val="00D35D09"/>
    <w:rsid w:val="00D42D70"/>
    <w:rsid w:val="00D6326D"/>
    <w:rsid w:val="00D7182B"/>
    <w:rsid w:val="00D84653"/>
    <w:rsid w:val="00DC706E"/>
    <w:rsid w:val="00E03CE9"/>
    <w:rsid w:val="00E13A58"/>
    <w:rsid w:val="00E54174"/>
    <w:rsid w:val="00E8272C"/>
    <w:rsid w:val="00E977C8"/>
    <w:rsid w:val="00EA3F36"/>
    <w:rsid w:val="00ED06E1"/>
    <w:rsid w:val="00ED522A"/>
    <w:rsid w:val="00F22B67"/>
    <w:rsid w:val="00F2594F"/>
    <w:rsid w:val="00F27821"/>
    <w:rsid w:val="00F5137D"/>
    <w:rsid w:val="00FA1FC4"/>
    <w:rsid w:val="00FD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43517"/>
  <w15:chartTrackingRefBased/>
  <w15:docId w15:val="{6504ED6E-BAAB-4430-951D-3820817F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A80"/>
    <w:pPr>
      <w:spacing w:after="120" w:line="240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1ED"/>
    <w:pPr>
      <w:keepNext/>
      <w:keepLines/>
      <w:numPr>
        <w:numId w:val="13"/>
      </w:numPr>
      <w:spacing w:before="240"/>
      <w:ind w:left="284" w:hanging="284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1ED"/>
    <w:pPr>
      <w:keepNext/>
      <w:keepLines/>
      <w:numPr>
        <w:numId w:val="14"/>
      </w:numPr>
      <w:spacing w:before="120"/>
      <w:ind w:left="568" w:hanging="284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9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D01B58"/>
    <w:pPr>
      <w:keepNext/>
      <w:autoSpaceDE w:val="0"/>
      <w:autoSpaceDN w:val="0"/>
      <w:adjustRightInd w:val="0"/>
      <w:jc w:val="both"/>
      <w:outlineLvl w:val="4"/>
    </w:pPr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01B58"/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paragraph" w:styleId="Title">
    <w:name w:val="Title"/>
    <w:basedOn w:val="Normal"/>
    <w:next w:val="Normal"/>
    <w:link w:val="TitleChar"/>
    <w:uiPriority w:val="10"/>
    <w:qFormat/>
    <w:rsid w:val="00D7182B"/>
    <w:pPr>
      <w:pBdr>
        <w:bottom w:val="single" w:sz="8" w:space="1" w:color="7F7F7F" w:themeColor="text1" w:themeTint="80"/>
      </w:pBdr>
      <w:spacing w:before="120" w:after="200"/>
      <w:contextualSpacing/>
      <w:jc w:val="center"/>
    </w:pPr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2B"/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21ED"/>
    <w:rPr>
      <w:rFonts w:ascii="Trebuchet MS" w:eastAsiaTheme="majorEastAsia" w:hAnsi="Trebuchet MS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21ED"/>
    <w:rPr>
      <w:rFonts w:ascii="Trebuchet MS" w:eastAsiaTheme="majorEastAsia" w:hAnsi="Trebuchet MS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D01B58"/>
    <w:pPr>
      <w:ind w:left="340" w:hanging="340"/>
      <w:contextualSpacing/>
    </w:pPr>
  </w:style>
  <w:style w:type="paragraph" w:styleId="ListNumber">
    <w:name w:val="List Number"/>
    <w:basedOn w:val="Normal"/>
    <w:uiPriority w:val="99"/>
    <w:unhideWhenUsed/>
    <w:rsid w:val="00461BE2"/>
    <w:pPr>
      <w:keepNext/>
      <w:numPr>
        <w:numId w:val="8"/>
      </w:numPr>
      <w:spacing w:before="120"/>
      <w:ind w:left="357" w:hanging="357"/>
      <w:contextualSpacing/>
    </w:pPr>
    <w:rPr>
      <w:b/>
    </w:rPr>
  </w:style>
  <w:style w:type="paragraph" w:styleId="ListNumber2">
    <w:name w:val="List Number 2"/>
    <w:basedOn w:val="Normal"/>
    <w:uiPriority w:val="99"/>
    <w:unhideWhenUsed/>
    <w:rsid w:val="003B5EEC"/>
    <w:pPr>
      <w:keepNext/>
      <w:numPr>
        <w:numId w:val="9"/>
      </w:numPr>
      <w:spacing w:before="120"/>
      <w:ind w:left="697" w:hanging="357"/>
      <w:contextualSpacing/>
    </w:pPr>
    <w:rPr>
      <w:b/>
    </w:rPr>
  </w:style>
  <w:style w:type="table" w:styleId="TableGrid">
    <w:name w:val="Table Grid"/>
    <w:basedOn w:val="TableNormal"/>
    <w:uiPriority w:val="3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2">
    <w:name w:val="Grid Table 4 Accent 2"/>
    <w:basedOn w:val="TableNormal"/>
    <w:uiPriority w:val="4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B5EEC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B5EEC"/>
    <w:rPr>
      <w:rFonts w:ascii="Trebuchet MS" w:hAnsi="Trebuchet MS"/>
    </w:rPr>
  </w:style>
  <w:style w:type="paragraph" w:styleId="ListBullet2">
    <w:name w:val="List Bullet 2"/>
    <w:basedOn w:val="Normal"/>
    <w:uiPriority w:val="99"/>
    <w:unhideWhenUsed/>
    <w:rsid w:val="00813FEC"/>
    <w:pPr>
      <w:numPr>
        <w:numId w:val="4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42D70"/>
    <w:pPr>
      <w:numPr>
        <w:ilvl w:val="1"/>
      </w:numPr>
      <w:pBdr>
        <w:top w:val="single" w:sz="8" w:space="1" w:color="C00000"/>
        <w:left w:val="single" w:sz="8" w:space="4" w:color="C00000"/>
        <w:bottom w:val="single" w:sz="8" w:space="1" w:color="C00000"/>
        <w:right w:val="single" w:sz="8" w:space="4" w:color="C00000"/>
      </w:pBdr>
      <w:tabs>
        <w:tab w:val="right" w:pos="9639"/>
      </w:tabs>
      <w:spacing w:after="240"/>
    </w:pPr>
    <w:rPr>
      <w:rFonts w:ascii="Arial Rounded MT Bold" w:eastAsiaTheme="minorEastAsia" w:hAnsi="Arial Rounded MT Bold"/>
      <w:color w:val="C00000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2D70"/>
    <w:rPr>
      <w:rFonts w:ascii="Arial Rounded MT Bold" w:eastAsiaTheme="minorEastAsia" w:hAnsi="Arial Rounded MT Bold"/>
      <w:color w:val="C00000"/>
      <w:spacing w:val="15"/>
      <w:sz w:val="24"/>
    </w:rPr>
  </w:style>
  <w:style w:type="table" w:styleId="TableGridLight">
    <w:name w:val="Grid Table Light"/>
    <w:basedOn w:val="TableNormal"/>
    <w:uiPriority w:val="40"/>
    <w:rsid w:val="00D718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259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D28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8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8204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982044"/>
    <w:rPr>
      <w:b/>
      <w:bCs/>
    </w:rPr>
  </w:style>
  <w:style w:type="character" w:customStyle="1" w:styleId="whitespace-normal">
    <w:name w:val="whitespace-normal"/>
    <w:basedOn w:val="DefaultParagraphFont"/>
    <w:rsid w:val="00982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bruiker\Downloads\VOORSTEL%20Sjabloon%20voor%20examen%20of%20toets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F3F15385463D42819D19A01E60BFFA" ma:contentTypeVersion="13" ma:contentTypeDescription="Een nieuw document maken." ma:contentTypeScope="" ma:versionID="4445610966e5ce5b481c427cbedd69a3">
  <xsd:schema xmlns:xsd="http://www.w3.org/2001/XMLSchema" xmlns:xs="http://www.w3.org/2001/XMLSchema" xmlns:p="http://schemas.microsoft.com/office/2006/metadata/properties" xmlns:ns2="9624362a-8097-4200-8900-33b10c66f405" xmlns:ns3="61d8343e-1e80-49ff-b43a-00ec9eeb3420" targetNamespace="http://schemas.microsoft.com/office/2006/metadata/properties" ma:root="true" ma:fieldsID="4044be3df3d5cf755bea92d266198952" ns2:_="" ns3:_="">
    <xsd:import namespace="9624362a-8097-4200-8900-33b10c66f405"/>
    <xsd:import namespace="61d8343e-1e80-49ff-b43a-00ec9eeb342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4362a-8097-4200-8900-33b10c66f40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a29db08-a7ad-4860-a5d4-fdc8a164f601}" ma:internalName="TaxCatchAll" ma:showField="CatchAllData" ma:web="9624362a-8097-4200-8900-33b10c66f4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8343e-1e80-49ff-b43a-00ec9eeb3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43af9f99-dff4-4038-ba59-6818e219b3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d8343e-1e80-49ff-b43a-00ec9eeb3420">
      <Terms xmlns="http://schemas.microsoft.com/office/infopath/2007/PartnerControls"/>
    </lcf76f155ced4ddcb4097134ff3c332f>
    <TaxCatchAll xmlns="9624362a-8097-4200-8900-33b10c66f40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AA627-7EEC-4B1B-8E58-1F17FABA9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24362a-8097-4200-8900-33b10c66f405"/>
    <ds:schemaRef ds:uri="61d8343e-1e80-49ff-b43a-00ec9eeb3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781FDB-17B1-4DFE-92EF-CB444DB72A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DC2CD8-EB16-462F-B9E8-4531530F01CA}">
  <ds:schemaRefs>
    <ds:schemaRef ds:uri="http://schemas.microsoft.com/office/2006/metadata/properties"/>
    <ds:schemaRef ds:uri="http://schemas.microsoft.com/office/infopath/2007/PartnerControls"/>
    <ds:schemaRef ds:uri="61d8343e-1e80-49ff-b43a-00ec9eeb3420"/>
    <ds:schemaRef ds:uri="9624362a-8097-4200-8900-33b10c66f405"/>
  </ds:schemaRefs>
</ds:datastoreItem>
</file>

<file path=customXml/itemProps4.xml><?xml version="1.0" encoding="utf-8"?>
<ds:datastoreItem xmlns:ds="http://schemas.openxmlformats.org/officeDocument/2006/customXml" ds:itemID="{0ACB8276-914D-4777-8BB5-F7F045D80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VOORSTEL Sjabloon voor examen of toets.dotx</Template>
  <TotalTime>40</TotalTime>
  <Pages>3</Pages>
  <Words>256</Words>
  <Characters>1463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Vercleyen Vital</cp:lastModifiedBy>
  <cp:revision>17</cp:revision>
  <dcterms:created xsi:type="dcterms:W3CDTF">2024-09-23T07:12:00Z</dcterms:created>
  <dcterms:modified xsi:type="dcterms:W3CDTF">2026-02-24T13:27:00Z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0x010100C5F3F15385463D42819D19A01E60BFFA</vt:lpwstr>
  </property>
  <property fmtid="{D5CDD505-2E9C-101B-9397-08002B2CF9AE}" pid="3" name="Order">
    <vt:r8>7000</vt:r8>
  </property>
</Properties>
</file>