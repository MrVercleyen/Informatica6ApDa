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935"/>
        <w:gridCol w:w="1474"/>
        <w:gridCol w:w="1395"/>
        <w:gridCol w:w="12"/>
        <w:gridCol w:w="1409"/>
        <w:gridCol w:w="1408"/>
      </w:tblGrid>
      <w:tr w:rsidR="00D01B58" w14:paraId="6C4C71CB" w14:textId="77777777" w:rsidTr="00B241DD">
        <w:trPr>
          <w:cantSplit/>
          <w:trHeight w:val="385"/>
        </w:trPr>
        <w:tc>
          <w:tcPr>
            <w:tcW w:w="3935" w:type="dxa"/>
            <w:vMerge w:val="restart"/>
            <w:tcBorders>
              <w:top w:val="nil"/>
              <w:left w:val="nil"/>
            </w:tcBorders>
          </w:tcPr>
          <w:p w14:paraId="0C6215A3" w14:textId="77777777" w:rsidR="00D01B58" w:rsidRDefault="00D01B58" w:rsidP="000420A5">
            <w:pPr>
              <w:spacing w:after="0"/>
              <w:rPr>
                <w:color w:val="808080"/>
              </w:rPr>
            </w:pPr>
            <w:bookmarkStart w:id="0" w:name="_Hlk69738215"/>
            <w:r>
              <w:rPr>
                <w:noProof/>
                <w:lang w:eastAsia="nl-BE"/>
              </w:rPr>
              <w:drawing>
                <wp:inline distT="0" distB="0" distL="0" distR="0" wp14:anchorId="2782B814" wp14:editId="5CDC8EF0">
                  <wp:extent cx="1531917" cy="655841"/>
                  <wp:effectExtent l="0" t="0" r="0" b="0"/>
                  <wp:docPr id="1" name="Afbeelding 1" descr="10002i_1PMAAS-lor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10002i_1PMAAS-lor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 l="12671" t="30869" b="31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8066" cy="6670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E4D89F" w14:textId="77777777" w:rsidR="00D01B58" w:rsidRPr="00CE7A80" w:rsidRDefault="00D01B58" w:rsidP="00D42D70">
            <w:pPr>
              <w:pStyle w:val="Heading5"/>
              <w:spacing w:after="0"/>
              <w:ind w:left="57"/>
              <w:jc w:val="left"/>
              <w:rPr>
                <w:color w:val="808080"/>
                <w:sz w:val="14"/>
                <w:szCs w:val="14"/>
              </w:rPr>
            </w:pPr>
            <w:r w:rsidRPr="00CE7A80">
              <w:rPr>
                <w:color w:val="808080"/>
                <w:sz w:val="14"/>
                <w:szCs w:val="14"/>
              </w:rPr>
              <w:t>Campus Ledeberg</w:t>
            </w:r>
          </w:p>
          <w:p w14:paraId="4B570D66" w14:textId="77777777" w:rsidR="00D01B58" w:rsidRPr="00CE7A80" w:rsidRDefault="00D01B58" w:rsidP="000420A5">
            <w:pPr>
              <w:autoSpaceDE w:val="0"/>
              <w:autoSpaceDN w:val="0"/>
              <w:adjustRightInd w:val="0"/>
              <w:spacing w:after="0"/>
              <w:ind w:left="57"/>
              <w:jc w:val="both"/>
              <w:rPr>
                <w:rFonts w:cs="LucidaSans,Bold"/>
                <w:bCs/>
                <w:color w:val="5F5F5F"/>
                <w:sz w:val="14"/>
                <w:szCs w:val="14"/>
              </w:rPr>
            </w:pPr>
            <w:r w:rsidRPr="00CE7A80">
              <w:rPr>
                <w:rFonts w:cs="LucidaSans,Bold"/>
                <w:bCs/>
                <w:color w:val="5F5F5F"/>
                <w:sz w:val="14"/>
                <w:szCs w:val="14"/>
              </w:rPr>
              <w:t xml:space="preserve">Hundelgemsesteenweg 93 </w:t>
            </w:r>
            <w:r w:rsidRPr="00CE7A80">
              <w:rPr>
                <w:rFonts w:cs="LucidaSans,Bold"/>
                <w:bCs/>
                <w:color w:val="5F5F5F"/>
                <w:sz w:val="14"/>
                <w:szCs w:val="14"/>
              </w:rPr>
              <w:sym w:font="Wingdings" w:char="F0A7"/>
            </w:r>
            <w:r w:rsidRPr="00CE7A80">
              <w:rPr>
                <w:rFonts w:cs="LucidaSans,Bold"/>
                <w:bCs/>
                <w:color w:val="5F5F5F"/>
                <w:sz w:val="14"/>
                <w:szCs w:val="14"/>
              </w:rPr>
              <w:t xml:space="preserve"> 9050 LEDEBERG</w:t>
            </w:r>
          </w:p>
          <w:p w14:paraId="65A9E063" w14:textId="77777777" w:rsidR="00D01B58" w:rsidRPr="00CE7A80" w:rsidRDefault="00D01B58" w:rsidP="00CE7A80">
            <w:pPr>
              <w:spacing w:after="360"/>
              <w:ind w:left="57"/>
              <w:rPr>
                <w:rFonts w:cs="LucidaSans,Bold"/>
                <w:bCs/>
                <w:color w:val="5F5F5F"/>
                <w:sz w:val="14"/>
                <w:szCs w:val="14"/>
              </w:rPr>
            </w:pPr>
            <w:r w:rsidRPr="00CE7A80">
              <w:rPr>
                <w:rFonts w:cs="LucidaSans,Bold"/>
                <w:bCs/>
                <w:color w:val="5F5F5F"/>
                <w:sz w:val="14"/>
                <w:szCs w:val="14"/>
              </w:rPr>
              <w:sym w:font="Webdings" w:char="F0C5"/>
            </w:r>
            <w:r w:rsidRPr="00CE7A80">
              <w:rPr>
                <w:rFonts w:cs="LucidaSans,Bold"/>
                <w:bCs/>
                <w:color w:val="5F5F5F"/>
                <w:sz w:val="14"/>
                <w:szCs w:val="14"/>
              </w:rPr>
              <w:t xml:space="preserve"> 09 231 23 48</w:t>
            </w:r>
          </w:p>
          <w:p w14:paraId="41122A1B" w14:textId="3AE2C666" w:rsidR="00C621ED" w:rsidRDefault="00C621ED" w:rsidP="000420A5">
            <w:pPr>
              <w:spacing w:after="0"/>
              <w:ind w:left="57"/>
              <w:rPr>
                <w:color w:val="999999"/>
                <w:sz w:val="16"/>
                <w:szCs w:val="16"/>
              </w:rPr>
            </w:pPr>
          </w:p>
        </w:tc>
        <w:tc>
          <w:tcPr>
            <w:tcW w:w="1474" w:type="dxa"/>
            <w:tcBorders>
              <w:bottom w:val="nil"/>
              <w:right w:val="nil"/>
            </w:tcBorders>
            <w:vAlign w:val="bottom"/>
          </w:tcPr>
          <w:p w14:paraId="70E6161D" w14:textId="77777777" w:rsidR="00D01B58" w:rsidRDefault="00D01B58" w:rsidP="00CE7A80">
            <w:pPr>
              <w:spacing w:after="0"/>
            </w:pPr>
            <w:r>
              <w:t>Naam:</w:t>
            </w:r>
          </w:p>
        </w:tc>
        <w:tc>
          <w:tcPr>
            <w:tcW w:w="4224" w:type="dxa"/>
            <w:gridSpan w:val="4"/>
            <w:tcBorders>
              <w:left w:val="nil"/>
              <w:bottom w:val="dotted" w:sz="4" w:space="0" w:color="auto"/>
            </w:tcBorders>
            <w:vAlign w:val="bottom"/>
          </w:tcPr>
          <w:p w14:paraId="45EB3B3D" w14:textId="77777777" w:rsidR="00D01B58" w:rsidRPr="0066324D" w:rsidRDefault="00D01B58" w:rsidP="00CE7A80">
            <w:pPr>
              <w:tabs>
                <w:tab w:val="right" w:leader="dot" w:pos="4412"/>
              </w:tabs>
              <w:spacing w:after="0"/>
              <w:rPr>
                <w:b/>
              </w:rPr>
            </w:pPr>
          </w:p>
        </w:tc>
      </w:tr>
      <w:tr w:rsidR="00D01B58" w14:paraId="6F56F718" w14:textId="77777777" w:rsidTr="00B241DD">
        <w:trPr>
          <w:cantSplit/>
          <w:trHeight w:val="385"/>
        </w:trPr>
        <w:tc>
          <w:tcPr>
            <w:tcW w:w="3935" w:type="dxa"/>
            <w:vMerge/>
            <w:tcBorders>
              <w:left w:val="nil"/>
            </w:tcBorders>
          </w:tcPr>
          <w:p w14:paraId="4BB66265" w14:textId="77777777" w:rsidR="00D01B58" w:rsidRDefault="00D01B58" w:rsidP="000420A5"/>
        </w:tc>
        <w:tc>
          <w:tcPr>
            <w:tcW w:w="1474" w:type="dxa"/>
            <w:tcBorders>
              <w:top w:val="nil"/>
              <w:bottom w:val="nil"/>
              <w:right w:val="nil"/>
            </w:tcBorders>
            <w:vAlign w:val="bottom"/>
          </w:tcPr>
          <w:p w14:paraId="2EE99B07" w14:textId="77777777" w:rsidR="00D01B58" w:rsidRDefault="00D01B58" w:rsidP="00CE7A80">
            <w:pPr>
              <w:spacing w:after="0"/>
            </w:pPr>
            <w:r>
              <w:t>Klas:</w:t>
            </w:r>
          </w:p>
        </w:tc>
        <w:tc>
          <w:tcPr>
            <w:tcW w:w="4224" w:type="dxa"/>
            <w:gridSpan w:val="4"/>
            <w:tcBorders>
              <w:top w:val="dotted" w:sz="4" w:space="0" w:color="auto"/>
              <w:left w:val="nil"/>
              <w:bottom w:val="dotted" w:sz="4" w:space="0" w:color="auto"/>
            </w:tcBorders>
            <w:vAlign w:val="bottom"/>
          </w:tcPr>
          <w:p w14:paraId="52ED2951" w14:textId="51E5A38B" w:rsidR="00D01B58" w:rsidRDefault="00EE6693" w:rsidP="00CE7A80">
            <w:pPr>
              <w:tabs>
                <w:tab w:val="right" w:leader="dot" w:pos="4412"/>
              </w:tabs>
              <w:spacing w:after="0"/>
              <w:rPr>
                <w:lang w:val="en-GB"/>
              </w:rPr>
            </w:pPr>
            <w:r>
              <w:rPr>
                <w:lang w:val="en-GB"/>
              </w:rPr>
              <w:t>6ApDa</w:t>
            </w:r>
          </w:p>
        </w:tc>
      </w:tr>
      <w:tr w:rsidR="00D01B58" w14:paraId="787924A9" w14:textId="77777777" w:rsidTr="00B241DD">
        <w:trPr>
          <w:cantSplit/>
          <w:trHeight w:val="385"/>
        </w:trPr>
        <w:tc>
          <w:tcPr>
            <w:tcW w:w="3935" w:type="dxa"/>
            <w:vMerge/>
            <w:tcBorders>
              <w:left w:val="nil"/>
            </w:tcBorders>
          </w:tcPr>
          <w:p w14:paraId="7652386B" w14:textId="77777777" w:rsidR="00D01B58" w:rsidRDefault="00D01B58" w:rsidP="000420A5"/>
        </w:tc>
        <w:tc>
          <w:tcPr>
            <w:tcW w:w="1474" w:type="dxa"/>
            <w:tcBorders>
              <w:top w:val="nil"/>
              <w:bottom w:val="nil"/>
              <w:right w:val="nil"/>
            </w:tcBorders>
            <w:vAlign w:val="bottom"/>
          </w:tcPr>
          <w:p w14:paraId="4B4B65DE" w14:textId="77777777" w:rsidR="00D01B58" w:rsidRDefault="00D01B58" w:rsidP="00CE7A80">
            <w:pPr>
              <w:spacing w:after="0"/>
            </w:pPr>
            <w:r>
              <w:t>Datum:</w:t>
            </w:r>
          </w:p>
        </w:tc>
        <w:tc>
          <w:tcPr>
            <w:tcW w:w="4224" w:type="dxa"/>
            <w:gridSpan w:val="4"/>
            <w:tcBorders>
              <w:top w:val="dotted" w:sz="4" w:space="0" w:color="auto"/>
              <w:left w:val="nil"/>
              <w:bottom w:val="dotted" w:sz="4" w:space="0" w:color="auto"/>
            </w:tcBorders>
            <w:vAlign w:val="bottom"/>
          </w:tcPr>
          <w:p w14:paraId="268FDF60" w14:textId="5E98B4B5" w:rsidR="00D01B58" w:rsidRDefault="00FC7ADE" w:rsidP="00CE7A80">
            <w:pPr>
              <w:tabs>
                <w:tab w:val="right" w:leader="dot" w:pos="4412"/>
              </w:tabs>
              <w:spacing w:after="0"/>
            </w:pPr>
            <w:r>
              <w:t>16/12/202</w:t>
            </w:r>
            <w:r w:rsidR="00EE6693">
              <w:t>4</w:t>
            </w:r>
          </w:p>
        </w:tc>
      </w:tr>
      <w:tr w:rsidR="00D01B58" w14:paraId="53CAA9C8" w14:textId="77777777" w:rsidTr="00B241DD">
        <w:trPr>
          <w:cantSplit/>
          <w:trHeight w:val="385"/>
        </w:trPr>
        <w:tc>
          <w:tcPr>
            <w:tcW w:w="3935" w:type="dxa"/>
            <w:vMerge/>
            <w:tcBorders>
              <w:left w:val="nil"/>
            </w:tcBorders>
          </w:tcPr>
          <w:p w14:paraId="5A806FD6" w14:textId="77777777" w:rsidR="00D01B58" w:rsidRDefault="00D01B58" w:rsidP="000420A5"/>
        </w:tc>
        <w:tc>
          <w:tcPr>
            <w:tcW w:w="1474" w:type="dxa"/>
            <w:tcBorders>
              <w:top w:val="nil"/>
              <w:bottom w:val="nil"/>
              <w:right w:val="nil"/>
            </w:tcBorders>
            <w:vAlign w:val="bottom"/>
          </w:tcPr>
          <w:p w14:paraId="0C4F5C1B" w14:textId="77777777" w:rsidR="00D01B58" w:rsidRDefault="00D01B58" w:rsidP="00CE7A80">
            <w:pPr>
              <w:spacing w:after="0"/>
            </w:pPr>
            <w:r>
              <w:t>Vak:</w:t>
            </w:r>
          </w:p>
        </w:tc>
        <w:tc>
          <w:tcPr>
            <w:tcW w:w="4224" w:type="dxa"/>
            <w:gridSpan w:val="4"/>
            <w:tcBorders>
              <w:top w:val="dotted" w:sz="4" w:space="0" w:color="auto"/>
              <w:left w:val="nil"/>
              <w:bottom w:val="dotted" w:sz="4" w:space="0" w:color="auto"/>
            </w:tcBorders>
            <w:vAlign w:val="bottom"/>
          </w:tcPr>
          <w:p w14:paraId="5B8D38D8" w14:textId="5CE8CEED" w:rsidR="00D01B58" w:rsidRDefault="00EE6693" w:rsidP="00CE7A80">
            <w:pPr>
              <w:tabs>
                <w:tab w:val="right" w:leader="dot" w:pos="4412"/>
              </w:tabs>
              <w:spacing w:after="0"/>
            </w:pPr>
            <w:r>
              <w:t>Datacommunicatie</w:t>
            </w:r>
          </w:p>
        </w:tc>
      </w:tr>
      <w:tr w:rsidR="00D01B58" w14:paraId="6FC1F1A6" w14:textId="77777777" w:rsidTr="004B51F1">
        <w:trPr>
          <w:cantSplit/>
          <w:trHeight w:val="385"/>
        </w:trPr>
        <w:tc>
          <w:tcPr>
            <w:tcW w:w="3935" w:type="dxa"/>
            <w:vMerge/>
            <w:tcBorders>
              <w:left w:val="nil"/>
            </w:tcBorders>
          </w:tcPr>
          <w:p w14:paraId="20E04C67" w14:textId="77777777" w:rsidR="00D01B58" w:rsidRDefault="00D01B58" w:rsidP="000420A5"/>
        </w:tc>
        <w:tc>
          <w:tcPr>
            <w:tcW w:w="1474" w:type="dxa"/>
            <w:tcBorders>
              <w:top w:val="nil"/>
              <w:bottom w:val="single" w:sz="4" w:space="0" w:color="auto"/>
              <w:right w:val="nil"/>
            </w:tcBorders>
            <w:vAlign w:val="bottom"/>
          </w:tcPr>
          <w:p w14:paraId="57DFD0BA" w14:textId="77777777" w:rsidR="00D01B58" w:rsidRDefault="00D01B58" w:rsidP="00CE7A80">
            <w:pPr>
              <w:spacing w:after="0"/>
            </w:pPr>
            <w:r>
              <w:t>Leerkracht:</w:t>
            </w:r>
          </w:p>
        </w:tc>
        <w:tc>
          <w:tcPr>
            <w:tcW w:w="4224" w:type="dxa"/>
            <w:gridSpan w:val="4"/>
            <w:tcBorders>
              <w:top w:val="dotted" w:sz="4" w:space="0" w:color="auto"/>
              <w:left w:val="nil"/>
              <w:bottom w:val="single" w:sz="4" w:space="0" w:color="auto"/>
            </w:tcBorders>
            <w:vAlign w:val="bottom"/>
          </w:tcPr>
          <w:p w14:paraId="40574A16" w14:textId="5088B5D9" w:rsidR="00D01B58" w:rsidRDefault="00B87E72" w:rsidP="00CE7A80">
            <w:pPr>
              <w:tabs>
                <w:tab w:val="right" w:leader="dot" w:pos="4433"/>
              </w:tabs>
              <w:spacing w:after="0"/>
            </w:pPr>
            <w:r>
              <w:t>Vital Vercleyen</w:t>
            </w:r>
          </w:p>
        </w:tc>
      </w:tr>
      <w:tr w:rsidR="00B241DD" w14:paraId="434AE02A" w14:textId="77777777" w:rsidTr="004B51F1">
        <w:trPr>
          <w:cantSplit/>
          <w:trHeight w:val="385"/>
        </w:trPr>
        <w:tc>
          <w:tcPr>
            <w:tcW w:w="3935" w:type="dxa"/>
            <w:vMerge/>
            <w:tcBorders>
              <w:left w:val="nil"/>
            </w:tcBorders>
          </w:tcPr>
          <w:p w14:paraId="1952D04D" w14:textId="77777777" w:rsidR="00B241DD" w:rsidRDefault="00B241DD" w:rsidP="000420A5"/>
        </w:tc>
        <w:tc>
          <w:tcPr>
            <w:tcW w:w="14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0DE98D" w14:textId="2EFE2773" w:rsidR="00B241DD" w:rsidRDefault="00B241DD" w:rsidP="00CE7A80">
            <w:pPr>
              <w:spacing w:after="0"/>
            </w:pPr>
            <w:r>
              <w:t>START EXAMEN</w:t>
            </w:r>
          </w:p>
        </w:tc>
        <w:tc>
          <w:tcPr>
            <w:tcW w:w="14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3FC4DA96" w14:textId="77777777" w:rsidR="00B241DD" w:rsidRDefault="00B241DD" w:rsidP="00CE7A80">
            <w:pPr>
              <w:tabs>
                <w:tab w:val="right" w:leader="dot" w:pos="4433"/>
              </w:tabs>
              <w:spacing w:after="0"/>
            </w:pPr>
          </w:p>
        </w:tc>
        <w:tc>
          <w:tcPr>
            <w:tcW w:w="1409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14:paraId="7E027EAF" w14:textId="63AA73E9" w:rsidR="00B241DD" w:rsidRDefault="00B241DD" w:rsidP="00CE7A80">
            <w:pPr>
              <w:tabs>
                <w:tab w:val="right" w:leader="dot" w:pos="4433"/>
              </w:tabs>
              <w:spacing w:after="0"/>
            </w:pPr>
            <w:r>
              <w:t>AFGIFTE EXAMEN</w:t>
            </w:r>
          </w:p>
        </w:tc>
        <w:tc>
          <w:tcPr>
            <w:tcW w:w="140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14:paraId="45C575F4" w14:textId="07C23055" w:rsidR="00B241DD" w:rsidRDefault="00B241DD" w:rsidP="00CE7A80">
            <w:pPr>
              <w:tabs>
                <w:tab w:val="right" w:leader="dot" w:pos="4433"/>
              </w:tabs>
              <w:spacing w:after="0"/>
            </w:pPr>
          </w:p>
        </w:tc>
      </w:tr>
      <w:tr w:rsidR="00D01B58" w14:paraId="4A5BAD58" w14:textId="77777777" w:rsidTr="004B51F1">
        <w:trPr>
          <w:cantSplit/>
          <w:trHeight w:val="385"/>
        </w:trPr>
        <w:tc>
          <w:tcPr>
            <w:tcW w:w="3935" w:type="dxa"/>
            <w:vMerge/>
            <w:tcBorders>
              <w:left w:val="nil"/>
            </w:tcBorders>
          </w:tcPr>
          <w:p w14:paraId="7E606E54" w14:textId="77777777" w:rsidR="00D01B58" w:rsidRDefault="00D01B58" w:rsidP="000420A5"/>
        </w:tc>
        <w:tc>
          <w:tcPr>
            <w:tcW w:w="14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7584A0" w14:textId="77777777" w:rsidR="00D01B58" w:rsidRDefault="00D01B58" w:rsidP="00CE7A80">
            <w:pPr>
              <w:spacing w:after="0"/>
            </w:pPr>
            <w:r>
              <w:t>Pagina’s:</w:t>
            </w: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3B6DCE8F" w14:textId="0EF06F6B" w:rsidR="00D01B58" w:rsidRDefault="002470DA" w:rsidP="00CE7A80">
            <w:pPr>
              <w:tabs>
                <w:tab w:val="right" w:leader="dot" w:pos="4433"/>
              </w:tabs>
              <w:spacing w:after="0"/>
            </w:pPr>
            <w:r>
              <w:t>8</w:t>
            </w:r>
          </w:p>
        </w:tc>
        <w:tc>
          <w:tcPr>
            <w:tcW w:w="1421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E9A1505" w14:textId="775B0015" w:rsidR="00D01B58" w:rsidRDefault="004B51F1" w:rsidP="000420A5">
            <w:pPr>
              <w:tabs>
                <w:tab w:val="right" w:leader="dot" w:pos="4433"/>
              </w:tabs>
              <w:spacing w:after="0"/>
            </w:pPr>
            <w:r>
              <w:t>SCORE</w:t>
            </w:r>
            <w:r w:rsidR="00D01B58">
              <w:t>:</w:t>
            </w:r>
          </w:p>
        </w:tc>
        <w:tc>
          <w:tcPr>
            <w:tcW w:w="140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8254F2F" w14:textId="5B61FF89" w:rsidR="00D01B58" w:rsidRPr="00BA5720" w:rsidRDefault="00D01B58" w:rsidP="000420A5">
            <w:pPr>
              <w:tabs>
                <w:tab w:val="right" w:leader="dot" w:pos="4433"/>
              </w:tabs>
              <w:spacing w:after="0"/>
              <w:jc w:val="right"/>
              <w:rPr>
                <w:b/>
              </w:rPr>
            </w:pPr>
            <w:r w:rsidRPr="00734D0F">
              <w:rPr>
                <w:b/>
                <w:sz w:val="24"/>
                <w:szCs w:val="32"/>
              </w:rPr>
              <w:t>/</w:t>
            </w:r>
            <w:r w:rsidR="00B0167E">
              <w:rPr>
                <w:b/>
                <w:sz w:val="24"/>
                <w:szCs w:val="32"/>
              </w:rPr>
              <w:t>5</w:t>
            </w:r>
            <w:r w:rsidR="00262D81">
              <w:rPr>
                <w:b/>
                <w:sz w:val="24"/>
                <w:szCs w:val="32"/>
              </w:rPr>
              <w:t>5</w:t>
            </w:r>
          </w:p>
        </w:tc>
      </w:tr>
      <w:bookmarkEnd w:id="0"/>
      <w:tr w:rsidR="00D01B58" w14:paraId="76A05737" w14:textId="77777777" w:rsidTr="004B51F1">
        <w:trPr>
          <w:cantSplit/>
          <w:trHeight w:val="77"/>
        </w:trPr>
        <w:tc>
          <w:tcPr>
            <w:tcW w:w="3935" w:type="dxa"/>
            <w:vMerge/>
            <w:tcBorders>
              <w:left w:val="nil"/>
              <w:bottom w:val="nil"/>
            </w:tcBorders>
          </w:tcPr>
          <w:p w14:paraId="3A15D8C5" w14:textId="77777777" w:rsidR="00D01B58" w:rsidRDefault="00D01B58" w:rsidP="000420A5"/>
        </w:tc>
        <w:tc>
          <w:tcPr>
            <w:tcW w:w="1474" w:type="dxa"/>
            <w:tcBorders>
              <w:top w:val="single" w:sz="4" w:space="0" w:color="auto"/>
              <w:right w:val="nil"/>
            </w:tcBorders>
            <w:vAlign w:val="center"/>
          </w:tcPr>
          <w:p w14:paraId="7329C233" w14:textId="77777777" w:rsidR="00D01B58" w:rsidRPr="00E2337A" w:rsidRDefault="00D01B58" w:rsidP="000420A5">
            <w:pPr>
              <w:spacing w:after="0" w:line="60" w:lineRule="exact"/>
              <w:rPr>
                <w:sz w:val="2"/>
                <w:szCs w:val="2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0C070E" w14:textId="77777777" w:rsidR="00D01B58" w:rsidRPr="00E2337A" w:rsidRDefault="00D01B58" w:rsidP="000420A5">
            <w:pPr>
              <w:tabs>
                <w:tab w:val="right" w:leader="dot" w:pos="1172"/>
              </w:tabs>
              <w:spacing w:after="0" w:line="60" w:lineRule="exact"/>
              <w:rPr>
                <w:sz w:val="2"/>
                <w:szCs w:val="2"/>
              </w:rPr>
            </w:pPr>
          </w:p>
        </w:tc>
        <w:tc>
          <w:tcPr>
            <w:tcW w:w="14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7668B" w14:textId="77777777" w:rsidR="00D01B58" w:rsidRPr="00E2337A" w:rsidRDefault="00D01B58" w:rsidP="000420A5">
            <w:pPr>
              <w:spacing w:after="0" w:line="60" w:lineRule="exact"/>
              <w:rPr>
                <w:sz w:val="2"/>
                <w:szCs w:val="2"/>
              </w:rPr>
            </w:pP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5E71F" w14:textId="77777777" w:rsidR="00D01B58" w:rsidRPr="00E2337A" w:rsidRDefault="00D01B58" w:rsidP="000420A5">
            <w:pPr>
              <w:spacing w:after="0" w:line="60" w:lineRule="exact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  <w:t>20</w:t>
            </w:r>
          </w:p>
        </w:tc>
      </w:tr>
    </w:tbl>
    <w:p w14:paraId="003ED9B6" w14:textId="4E3D7C2F" w:rsidR="003B5EEC" w:rsidRDefault="00EE6693" w:rsidP="00D7182B">
      <w:pPr>
        <w:pStyle w:val="Title"/>
        <w:tabs>
          <w:tab w:val="right" w:leader="dot" w:pos="9639"/>
        </w:tabs>
      </w:pPr>
      <w:r>
        <w:t>Examen Datacommunicatie</w:t>
      </w:r>
    </w:p>
    <w:p w14:paraId="08A4239F" w14:textId="63E2B8DA" w:rsidR="00BC6E2A" w:rsidRDefault="00790E47" w:rsidP="00BC6E2A">
      <w:r>
        <w:t>Reken voor het uitvoeren van dit examen 2</w:t>
      </w:r>
      <w:r w:rsidR="00A42DD6">
        <w:t xml:space="preserve"> </w:t>
      </w:r>
      <w:r>
        <w:t>u</w:t>
      </w:r>
      <w:r w:rsidR="00A42DD6">
        <w:t>ur</w:t>
      </w:r>
      <w:r>
        <w:t xml:space="preserve"> de tijd. </w:t>
      </w:r>
      <w:r w:rsidR="00A42DD6">
        <w:t xml:space="preserve">Je gebruikt geen hulpmiddelen. Lees alles goed door. </w:t>
      </w:r>
    </w:p>
    <w:p w14:paraId="28408F84" w14:textId="77777777" w:rsidR="00BC6E2A" w:rsidRPr="00BC6E2A" w:rsidRDefault="00BC6E2A" w:rsidP="00BC6E2A"/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2741"/>
        <w:gridCol w:w="939"/>
        <w:gridCol w:w="993"/>
        <w:gridCol w:w="992"/>
      </w:tblGrid>
      <w:tr w:rsidR="002F5F39" w14:paraId="0E5FA9D3" w14:textId="77777777" w:rsidTr="002F5F39">
        <w:tc>
          <w:tcPr>
            <w:tcW w:w="2741" w:type="dxa"/>
          </w:tcPr>
          <w:p w14:paraId="359B1F0E" w14:textId="2027FB0A" w:rsidR="002F5F39" w:rsidRDefault="002F5F39" w:rsidP="002F5F39">
            <w:r>
              <w:t>Deel</w:t>
            </w:r>
          </w:p>
        </w:tc>
        <w:tc>
          <w:tcPr>
            <w:tcW w:w="939" w:type="dxa"/>
          </w:tcPr>
          <w:p w14:paraId="1B032225" w14:textId="327D0F6E" w:rsidR="002F5F39" w:rsidRDefault="002F5F39" w:rsidP="002F5F39">
            <w:r>
              <w:t>Duur</w:t>
            </w:r>
          </w:p>
        </w:tc>
        <w:tc>
          <w:tcPr>
            <w:tcW w:w="993" w:type="dxa"/>
          </w:tcPr>
          <w:p w14:paraId="1DAB481B" w14:textId="542D2647" w:rsidR="002F5F39" w:rsidRDefault="002F5F39" w:rsidP="002F5F39">
            <w:r>
              <w:t>Score</w:t>
            </w:r>
          </w:p>
        </w:tc>
        <w:tc>
          <w:tcPr>
            <w:tcW w:w="992" w:type="dxa"/>
          </w:tcPr>
          <w:p w14:paraId="6241B8E9" w14:textId="26CFEA39" w:rsidR="002F5F39" w:rsidRDefault="002F5F39" w:rsidP="002F5F39">
            <w:r>
              <w:t>Max</w:t>
            </w:r>
          </w:p>
        </w:tc>
      </w:tr>
      <w:tr w:rsidR="002F5F39" w14:paraId="5DAEB39D" w14:textId="77777777" w:rsidTr="002F5F39">
        <w:tc>
          <w:tcPr>
            <w:tcW w:w="2741" w:type="dxa"/>
          </w:tcPr>
          <w:p w14:paraId="0702BBB4" w14:textId="377A7D9F" w:rsidR="002F5F39" w:rsidRDefault="002F5F39" w:rsidP="002F5F39">
            <w:r>
              <w:t>Communicatie</w:t>
            </w:r>
          </w:p>
        </w:tc>
        <w:tc>
          <w:tcPr>
            <w:tcW w:w="939" w:type="dxa"/>
          </w:tcPr>
          <w:p w14:paraId="0EE796C6" w14:textId="632DD4A2" w:rsidR="002F5F39" w:rsidRDefault="002F5F39" w:rsidP="002F5F39">
            <w:r>
              <w:t>20 min</w:t>
            </w:r>
          </w:p>
        </w:tc>
        <w:tc>
          <w:tcPr>
            <w:tcW w:w="993" w:type="dxa"/>
          </w:tcPr>
          <w:p w14:paraId="6871DBEB" w14:textId="77777777" w:rsidR="002F5F39" w:rsidRDefault="002F5F39" w:rsidP="002F5F39"/>
        </w:tc>
        <w:tc>
          <w:tcPr>
            <w:tcW w:w="992" w:type="dxa"/>
          </w:tcPr>
          <w:p w14:paraId="658FEE1D" w14:textId="71F2D477" w:rsidR="002F5F39" w:rsidRDefault="00262D81" w:rsidP="002F5F39">
            <w:r>
              <w:t>5.5</w:t>
            </w:r>
          </w:p>
        </w:tc>
      </w:tr>
      <w:tr w:rsidR="002F5F39" w14:paraId="7FE89692" w14:textId="77777777" w:rsidTr="002F5F39">
        <w:tc>
          <w:tcPr>
            <w:tcW w:w="2741" w:type="dxa"/>
          </w:tcPr>
          <w:p w14:paraId="122D6927" w14:textId="39B04F10" w:rsidR="002F5F39" w:rsidRDefault="002F5F39" w:rsidP="002F5F39">
            <w:r>
              <w:t>Transmissie</w:t>
            </w:r>
          </w:p>
        </w:tc>
        <w:tc>
          <w:tcPr>
            <w:tcW w:w="939" w:type="dxa"/>
          </w:tcPr>
          <w:p w14:paraId="7327ABD8" w14:textId="5B609D08" w:rsidR="002F5F39" w:rsidRDefault="00B93BBC" w:rsidP="002F5F39">
            <w:r>
              <w:t>10</w:t>
            </w:r>
            <w:r w:rsidR="002F5F39">
              <w:t xml:space="preserve"> min</w:t>
            </w:r>
          </w:p>
        </w:tc>
        <w:tc>
          <w:tcPr>
            <w:tcW w:w="993" w:type="dxa"/>
          </w:tcPr>
          <w:p w14:paraId="137E2548" w14:textId="77777777" w:rsidR="002F5F39" w:rsidRDefault="002F5F39" w:rsidP="002F5F39"/>
        </w:tc>
        <w:tc>
          <w:tcPr>
            <w:tcW w:w="992" w:type="dxa"/>
          </w:tcPr>
          <w:p w14:paraId="53F883E4" w14:textId="343E190E" w:rsidR="002F5F39" w:rsidRDefault="00B93BBC" w:rsidP="002F5F39">
            <w:r>
              <w:t>4</w:t>
            </w:r>
          </w:p>
        </w:tc>
      </w:tr>
      <w:tr w:rsidR="002F5F39" w14:paraId="1090D0FF" w14:textId="77777777" w:rsidTr="002F5F39">
        <w:tc>
          <w:tcPr>
            <w:tcW w:w="2741" w:type="dxa"/>
          </w:tcPr>
          <w:p w14:paraId="18E54997" w14:textId="6453984A" w:rsidR="002F5F39" w:rsidRDefault="002F5F39" w:rsidP="002F5F39">
            <w:r>
              <w:t>Netwerken</w:t>
            </w:r>
          </w:p>
        </w:tc>
        <w:tc>
          <w:tcPr>
            <w:tcW w:w="939" w:type="dxa"/>
          </w:tcPr>
          <w:p w14:paraId="2F44E4B9" w14:textId="3C8745F6" w:rsidR="002F5F39" w:rsidRDefault="00B93BBC" w:rsidP="002F5F39">
            <w:r>
              <w:t>25</w:t>
            </w:r>
            <w:r w:rsidR="002F5F39">
              <w:t xml:space="preserve"> min</w:t>
            </w:r>
          </w:p>
        </w:tc>
        <w:tc>
          <w:tcPr>
            <w:tcW w:w="993" w:type="dxa"/>
          </w:tcPr>
          <w:p w14:paraId="7D6322CF" w14:textId="77777777" w:rsidR="002F5F39" w:rsidRDefault="002F5F39" w:rsidP="002F5F39"/>
        </w:tc>
        <w:tc>
          <w:tcPr>
            <w:tcW w:w="992" w:type="dxa"/>
          </w:tcPr>
          <w:p w14:paraId="01074FE6" w14:textId="57388BD6" w:rsidR="002F5F39" w:rsidRDefault="00B93BBC" w:rsidP="002F5F39">
            <w:r>
              <w:t>14</w:t>
            </w:r>
          </w:p>
        </w:tc>
      </w:tr>
      <w:tr w:rsidR="002F5F39" w14:paraId="4004A6A6" w14:textId="77777777" w:rsidTr="002F5F39">
        <w:tc>
          <w:tcPr>
            <w:tcW w:w="2741" w:type="dxa"/>
          </w:tcPr>
          <w:p w14:paraId="0CB7FFEE" w14:textId="185EC018" w:rsidR="002F5F39" w:rsidRDefault="002470DA" w:rsidP="002F5F39">
            <w:r>
              <w:t>Thuisnetwerken</w:t>
            </w:r>
          </w:p>
        </w:tc>
        <w:tc>
          <w:tcPr>
            <w:tcW w:w="939" w:type="dxa"/>
          </w:tcPr>
          <w:p w14:paraId="09E20F1A" w14:textId="61C85BCD" w:rsidR="002F5F39" w:rsidRDefault="00BC6E2A" w:rsidP="002F5F39">
            <w:r>
              <w:t>15</w:t>
            </w:r>
            <w:r w:rsidR="002F5F39">
              <w:t xml:space="preserve"> min</w:t>
            </w:r>
          </w:p>
        </w:tc>
        <w:tc>
          <w:tcPr>
            <w:tcW w:w="993" w:type="dxa"/>
          </w:tcPr>
          <w:p w14:paraId="5C269940" w14:textId="77777777" w:rsidR="002F5F39" w:rsidRDefault="002F5F39" w:rsidP="002F5F39"/>
        </w:tc>
        <w:tc>
          <w:tcPr>
            <w:tcW w:w="992" w:type="dxa"/>
          </w:tcPr>
          <w:p w14:paraId="406A106B" w14:textId="4E1C524E" w:rsidR="002F5F39" w:rsidRDefault="002470DA" w:rsidP="002F5F39">
            <w:r>
              <w:t>7</w:t>
            </w:r>
          </w:p>
        </w:tc>
      </w:tr>
      <w:tr w:rsidR="002F5F39" w14:paraId="5EA9FCE0" w14:textId="77777777" w:rsidTr="002F5F39">
        <w:tc>
          <w:tcPr>
            <w:tcW w:w="2741" w:type="dxa"/>
          </w:tcPr>
          <w:p w14:paraId="0D79F69D" w14:textId="18659C4F" w:rsidR="002F5F39" w:rsidRDefault="002470DA" w:rsidP="002F5F39">
            <w:r>
              <w:t>Netwerkverdeeldozen</w:t>
            </w:r>
          </w:p>
        </w:tc>
        <w:tc>
          <w:tcPr>
            <w:tcW w:w="939" w:type="dxa"/>
          </w:tcPr>
          <w:p w14:paraId="1AF6A361" w14:textId="3E2C20B0" w:rsidR="002F5F39" w:rsidRDefault="002470DA" w:rsidP="002F5F39">
            <w:r>
              <w:t>10</w:t>
            </w:r>
            <w:r w:rsidR="002F5F39">
              <w:t xml:space="preserve"> min</w:t>
            </w:r>
          </w:p>
        </w:tc>
        <w:tc>
          <w:tcPr>
            <w:tcW w:w="993" w:type="dxa"/>
          </w:tcPr>
          <w:p w14:paraId="48F55E5F" w14:textId="77777777" w:rsidR="002F5F39" w:rsidRDefault="002F5F39" w:rsidP="002F5F39"/>
        </w:tc>
        <w:tc>
          <w:tcPr>
            <w:tcW w:w="992" w:type="dxa"/>
          </w:tcPr>
          <w:p w14:paraId="02E67883" w14:textId="78448B3F" w:rsidR="002F5F39" w:rsidRDefault="002470DA" w:rsidP="002F5F39">
            <w:r>
              <w:t>6</w:t>
            </w:r>
          </w:p>
        </w:tc>
      </w:tr>
      <w:tr w:rsidR="002F5F39" w14:paraId="0DA9921E" w14:textId="77777777" w:rsidTr="002F5F39">
        <w:tc>
          <w:tcPr>
            <w:tcW w:w="2741" w:type="dxa"/>
          </w:tcPr>
          <w:p w14:paraId="775B8D89" w14:textId="229F9121" w:rsidR="002F5F39" w:rsidRDefault="002470DA" w:rsidP="002F5F39">
            <w:r>
              <w:t>Servers</w:t>
            </w:r>
          </w:p>
        </w:tc>
        <w:tc>
          <w:tcPr>
            <w:tcW w:w="939" w:type="dxa"/>
          </w:tcPr>
          <w:p w14:paraId="0E51AD32" w14:textId="34AB29BE" w:rsidR="002F5F39" w:rsidRDefault="002470DA" w:rsidP="002F5F39">
            <w:r>
              <w:t>10</w:t>
            </w:r>
            <w:r w:rsidR="002F5F39">
              <w:t xml:space="preserve"> min</w:t>
            </w:r>
          </w:p>
        </w:tc>
        <w:tc>
          <w:tcPr>
            <w:tcW w:w="993" w:type="dxa"/>
          </w:tcPr>
          <w:p w14:paraId="084DF0E0" w14:textId="77777777" w:rsidR="002F5F39" w:rsidRDefault="002F5F39" w:rsidP="002F5F39"/>
        </w:tc>
        <w:tc>
          <w:tcPr>
            <w:tcW w:w="992" w:type="dxa"/>
          </w:tcPr>
          <w:p w14:paraId="6E6E0458" w14:textId="107E1755" w:rsidR="002F5F39" w:rsidRDefault="002470DA" w:rsidP="002F5F39">
            <w:r>
              <w:t>6.5</w:t>
            </w:r>
          </w:p>
        </w:tc>
      </w:tr>
      <w:tr w:rsidR="002470DA" w14:paraId="5E6D84D9" w14:textId="77777777" w:rsidTr="002F5F39">
        <w:tc>
          <w:tcPr>
            <w:tcW w:w="2741" w:type="dxa"/>
          </w:tcPr>
          <w:p w14:paraId="7C79D06F" w14:textId="550A71EB" w:rsidR="002470DA" w:rsidRDefault="002470DA" w:rsidP="002F5F39">
            <w:r>
              <w:t>Het internet</w:t>
            </w:r>
          </w:p>
        </w:tc>
        <w:tc>
          <w:tcPr>
            <w:tcW w:w="939" w:type="dxa"/>
          </w:tcPr>
          <w:p w14:paraId="683E38BE" w14:textId="0F93C49B" w:rsidR="002470DA" w:rsidRDefault="00262D81" w:rsidP="002F5F39">
            <w:r>
              <w:t>10 min</w:t>
            </w:r>
          </w:p>
        </w:tc>
        <w:tc>
          <w:tcPr>
            <w:tcW w:w="993" w:type="dxa"/>
          </w:tcPr>
          <w:p w14:paraId="3613CC22" w14:textId="77777777" w:rsidR="002470DA" w:rsidRDefault="002470DA" w:rsidP="002F5F39"/>
        </w:tc>
        <w:tc>
          <w:tcPr>
            <w:tcW w:w="992" w:type="dxa"/>
          </w:tcPr>
          <w:p w14:paraId="308AF88A" w14:textId="2BA5E845" w:rsidR="002470DA" w:rsidRDefault="00262D81" w:rsidP="002F5F39">
            <w:r>
              <w:t>6</w:t>
            </w:r>
          </w:p>
        </w:tc>
      </w:tr>
      <w:tr w:rsidR="00BC6E2A" w14:paraId="6DCE71C9" w14:textId="77777777" w:rsidTr="002F5F39">
        <w:tc>
          <w:tcPr>
            <w:tcW w:w="2741" w:type="dxa"/>
          </w:tcPr>
          <w:p w14:paraId="624F8E32" w14:textId="2303882F" w:rsidR="00BC6E2A" w:rsidRDefault="002470DA" w:rsidP="002F5F39">
            <w:r>
              <w:t>Subnetting</w:t>
            </w:r>
          </w:p>
        </w:tc>
        <w:tc>
          <w:tcPr>
            <w:tcW w:w="939" w:type="dxa"/>
          </w:tcPr>
          <w:p w14:paraId="210F02C3" w14:textId="5252B35D" w:rsidR="00BC6E2A" w:rsidRDefault="002470DA" w:rsidP="002F5F39">
            <w:r>
              <w:t>2</w:t>
            </w:r>
            <w:r w:rsidR="00BC6E2A">
              <w:t>0 min</w:t>
            </w:r>
          </w:p>
        </w:tc>
        <w:tc>
          <w:tcPr>
            <w:tcW w:w="993" w:type="dxa"/>
          </w:tcPr>
          <w:p w14:paraId="57E9AA36" w14:textId="77777777" w:rsidR="00BC6E2A" w:rsidRDefault="00BC6E2A" w:rsidP="002F5F39"/>
        </w:tc>
        <w:tc>
          <w:tcPr>
            <w:tcW w:w="992" w:type="dxa"/>
          </w:tcPr>
          <w:p w14:paraId="3A33BC60" w14:textId="7DBC617F" w:rsidR="00BC6E2A" w:rsidRDefault="00BD7B8C" w:rsidP="002F5F39">
            <w:r>
              <w:t>6</w:t>
            </w:r>
          </w:p>
        </w:tc>
      </w:tr>
      <w:tr w:rsidR="002F5F39" w14:paraId="2DB98526" w14:textId="77777777" w:rsidTr="002F5F39">
        <w:tc>
          <w:tcPr>
            <w:tcW w:w="2741" w:type="dxa"/>
          </w:tcPr>
          <w:p w14:paraId="298385BF" w14:textId="2D4E18C0" w:rsidR="002F5F39" w:rsidRPr="00BC6E2A" w:rsidRDefault="002F5F39" w:rsidP="002F5F39">
            <w:pPr>
              <w:rPr>
                <w:b/>
                <w:bCs/>
              </w:rPr>
            </w:pPr>
            <w:r w:rsidRPr="00BC6E2A">
              <w:rPr>
                <w:b/>
                <w:bCs/>
              </w:rPr>
              <w:t>Totaal</w:t>
            </w:r>
          </w:p>
        </w:tc>
        <w:tc>
          <w:tcPr>
            <w:tcW w:w="939" w:type="dxa"/>
          </w:tcPr>
          <w:p w14:paraId="35AEB4F2" w14:textId="324D6FBC" w:rsidR="002F5F39" w:rsidRPr="00BC6E2A" w:rsidRDefault="002F5F39" w:rsidP="002F5F39">
            <w:pPr>
              <w:rPr>
                <w:b/>
                <w:bCs/>
                <w:lang w:val="nl-BE"/>
              </w:rPr>
            </w:pPr>
            <w:r w:rsidRPr="00BC6E2A">
              <w:rPr>
                <w:b/>
                <w:bCs/>
              </w:rPr>
              <w:t>2u</w:t>
            </w:r>
          </w:p>
        </w:tc>
        <w:tc>
          <w:tcPr>
            <w:tcW w:w="993" w:type="dxa"/>
          </w:tcPr>
          <w:p w14:paraId="0A608979" w14:textId="77777777" w:rsidR="002F5F39" w:rsidRPr="00BC6E2A" w:rsidRDefault="002F5F39" w:rsidP="002F5F39">
            <w:pPr>
              <w:rPr>
                <w:b/>
                <w:bCs/>
              </w:rPr>
            </w:pPr>
          </w:p>
        </w:tc>
        <w:tc>
          <w:tcPr>
            <w:tcW w:w="992" w:type="dxa"/>
          </w:tcPr>
          <w:p w14:paraId="3486AD77" w14:textId="566256F1" w:rsidR="002F5F39" w:rsidRPr="00BC6E2A" w:rsidRDefault="00262D81" w:rsidP="002F5F39">
            <w:pPr>
              <w:rPr>
                <w:b/>
                <w:bCs/>
              </w:rPr>
            </w:pPr>
            <w:r>
              <w:rPr>
                <w:b/>
                <w:bCs/>
              </w:rPr>
              <w:t>55</w:t>
            </w:r>
          </w:p>
        </w:tc>
      </w:tr>
    </w:tbl>
    <w:p w14:paraId="65D2B36A" w14:textId="77777777" w:rsidR="002F5F39" w:rsidRDefault="002F5F39" w:rsidP="002F5F39"/>
    <w:p w14:paraId="66886AC0" w14:textId="1D677C93" w:rsidR="00EA3F36" w:rsidRPr="00B40C77" w:rsidRDefault="007C2868" w:rsidP="00B40C77">
      <w:pPr>
        <w:pStyle w:val="Heading1"/>
      </w:pPr>
      <w:r w:rsidRPr="00B40C77">
        <w:t>Communicatie</w:t>
      </w:r>
      <w:r w:rsidR="00B40C77">
        <w:tab/>
      </w:r>
      <w:r w:rsidR="00262D81">
        <w:t>/5.5</w:t>
      </w:r>
    </w:p>
    <w:p w14:paraId="082AB185" w14:textId="637E9AD3" w:rsidR="004E7CAF" w:rsidRDefault="004E7CAF" w:rsidP="00B40C77">
      <w:pPr>
        <w:pStyle w:val="Heading2"/>
      </w:pPr>
      <w:r>
        <w:t xml:space="preserve">Teken een schema voor datacommunicatie. Duidt </w:t>
      </w:r>
      <w:r w:rsidR="001A4AD2">
        <w:t>onderstaande</w:t>
      </w:r>
      <w:r>
        <w:t xml:space="preserve"> termen aan op je schema:</w:t>
      </w:r>
      <w:r w:rsidR="001A4AD2" w:rsidRPr="001A4AD2">
        <w:t xml:space="preserve"> </w:t>
      </w:r>
      <w:r w:rsidRPr="00BD7B8C">
        <w:rPr>
          <w:b w:val="0"/>
          <w:bCs/>
        </w:rPr>
        <w:t xml:space="preserve">Verzender, Ontvanger, </w:t>
      </w:r>
      <w:r w:rsidR="00B87E72">
        <w:rPr>
          <w:b w:val="0"/>
          <w:bCs/>
        </w:rPr>
        <w:t>Medium</w:t>
      </w:r>
      <w:r w:rsidR="001A4AD2">
        <w:tab/>
        <w:t>/</w:t>
      </w:r>
      <w:r w:rsidR="00262D81">
        <w:t>1.5</w:t>
      </w:r>
    </w:p>
    <w:p w14:paraId="2C200AAA" w14:textId="77777777" w:rsidR="004E7CAF" w:rsidRDefault="004E7CAF" w:rsidP="004E7CAF"/>
    <w:p w14:paraId="27FC6233" w14:textId="77777777" w:rsidR="004E7CAF" w:rsidRDefault="004E7CAF" w:rsidP="004E7CAF"/>
    <w:p w14:paraId="66D95632" w14:textId="77777777" w:rsidR="004E7CAF" w:rsidRDefault="004E7CAF" w:rsidP="004E7CAF"/>
    <w:p w14:paraId="46B31404" w14:textId="77777777" w:rsidR="004E7CAF" w:rsidRDefault="004E7CAF" w:rsidP="004E7CAF"/>
    <w:p w14:paraId="38CA261C" w14:textId="77777777" w:rsidR="004E7CAF" w:rsidRDefault="004E7CAF" w:rsidP="004E7CAF"/>
    <w:p w14:paraId="0F22F2DB" w14:textId="77777777" w:rsidR="004E7CAF" w:rsidRDefault="004E7CAF" w:rsidP="004E7CAF"/>
    <w:p w14:paraId="0D1D8173" w14:textId="77777777" w:rsidR="004E7CAF" w:rsidRDefault="004E7CAF" w:rsidP="004E7CAF"/>
    <w:p w14:paraId="4A1E16F3" w14:textId="77777777" w:rsidR="001A4AD2" w:rsidRDefault="001A4AD2" w:rsidP="004E7CAF"/>
    <w:p w14:paraId="1845E719" w14:textId="534B007E" w:rsidR="00BC6E2A" w:rsidRDefault="00BC6E2A">
      <w:pPr>
        <w:spacing w:after="160" w:line="259" w:lineRule="auto"/>
      </w:pPr>
      <w:r>
        <w:br w:type="page"/>
      </w:r>
    </w:p>
    <w:p w14:paraId="57227C18" w14:textId="18A63559" w:rsidR="004E7CAF" w:rsidRDefault="004E7CAF" w:rsidP="004E7CAF">
      <w:pPr>
        <w:pStyle w:val="Heading2"/>
      </w:pPr>
      <w:r>
        <w:lastRenderedPageBreak/>
        <w:t>Geef een voorbeeld van communicatie</w:t>
      </w:r>
      <w:r w:rsidR="001A4AD2">
        <w:t>. Benoem</w:t>
      </w:r>
      <w:r>
        <w:t xml:space="preserve"> </w:t>
      </w:r>
      <w:r w:rsidR="001A4AD2">
        <w:t>bovenstaande</w:t>
      </w:r>
      <w:r>
        <w:t xml:space="preserve"> term</w:t>
      </w:r>
      <w:r w:rsidR="001A4AD2">
        <w:t>en</w:t>
      </w:r>
      <w:r>
        <w:t xml:space="preserve"> </w:t>
      </w:r>
      <w:r w:rsidR="001A4AD2">
        <w:t>in je uitleg</w:t>
      </w:r>
      <w:r>
        <w:t>. Je voorbeeld mag uit het dagelijkse leven komen.</w:t>
      </w:r>
      <w:r w:rsidR="001A4AD2">
        <w:t xml:space="preserve"> </w:t>
      </w:r>
      <w:r w:rsidR="001A4AD2">
        <w:tab/>
        <w:t>/2</w:t>
      </w:r>
    </w:p>
    <w:p w14:paraId="018BDAEB" w14:textId="77777777" w:rsidR="001A4AD2" w:rsidRDefault="001A4AD2" w:rsidP="001A4AD2"/>
    <w:p w14:paraId="61934C6A" w14:textId="77777777" w:rsidR="001A4AD2" w:rsidRDefault="001A4AD2" w:rsidP="001A4AD2"/>
    <w:p w14:paraId="42B8DDA3" w14:textId="77777777" w:rsidR="001A4AD2" w:rsidRDefault="001A4AD2" w:rsidP="001A4AD2"/>
    <w:p w14:paraId="37404663" w14:textId="77777777" w:rsidR="001A4AD2" w:rsidRDefault="001A4AD2" w:rsidP="001A4AD2"/>
    <w:p w14:paraId="683A8E83" w14:textId="77777777" w:rsidR="001A4AD2" w:rsidRDefault="001A4AD2" w:rsidP="001A4AD2"/>
    <w:p w14:paraId="45267164" w14:textId="77777777" w:rsidR="001A4AD2" w:rsidRPr="001A4AD2" w:rsidRDefault="001A4AD2" w:rsidP="001A4AD2"/>
    <w:p w14:paraId="043CC09B" w14:textId="77777777" w:rsidR="004E7CAF" w:rsidRDefault="004E7CAF" w:rsidP="004E7CAF"/>
    <w:p w14:paraId="467CD7A7" w14:textId="190562D7" w:rsidR="001A4AD2" w:rsidRDefault="00B93BBC" w:rsidP="004E7CAF">
      <w:pPr>
        <w:pStyle w:val="Heading2"/>
      </w:pPr>
      <w:r>
        <w:t>Leg in eigen woorden</w:t>
      </w:r>
      <w:r w:rsidR="001A4AD2">
        <w:t xml:space="preserve"> het verschil </w:t>
      </w:r>
      <w:r>
        <w:t xml:space="preserve">uit </w:t>
      </w:r>
      <w:r w:rsidR="001A4AD2">
        <w:t xml:space="preserve">tussen een </w:t>
      </w:r>
      <w:r w:rsidR="00B87E72">
        <w:t>full-duplex</w:t>
      </w:r>
      <w:r w:rsidR="001A4AD2">
        <w:t xml:space="preserve"> unicastbericht en een </w:t>
      </w:r>
      <w:r w:rsidR="00B87E72">
        <w:t>simplex</w:t>
      </w:r>
      <w:r w:rsidR="001A4AD2">
        <w:t xml:space="preserve"> broadcast bericht.</w:t>
      </w:r>
      <w:r w:rsidR="001A4AD2">
        <w:tab/>
        <w:t>/2</w:t>
      </w:r>
    </w:p>
    <w:p w14:paraId="0BB30087" w14:textId="77777777" w:rsidR="00BC6E2A" w:rsidRDefault="00BC6E2A" w:rsidP="004E7CAF"/>
    <w:p w14:paraId="19FA8F84" w14:textId="77777777" w:rsidR="001A4AD2" w:rsidRDefault="001A4AD2" w:rsidP="004E7CAF"/>
    <w:p w14:paraId="42D1AC83" w14:textId="77777777" w:rsidR="001A4AD2" w:rsidRDefault="001A4AD2" w:rsidP="004E7CAF"/>
    <w:p w14:paraId="2803F2AA" w14:textId="77777777" w:rsidR="001A4AD2" w:rsidRDefault="001A4AD2" w:rsidP="004E7CAF"/>
    <w:p w14:paraId="59755E8F" w14:textId="77777777" w:rsidR="001A4AD2" w:rsidRPr="004E7CAF" w:rsidRDefault="001A4AD2" w:rsidP="004E7CAF"/>
    <w:p w14:paraId="09CCCE57" w14:textId="51DED199" w:rsidR="001A4AD2" w:rsidRPr="004E7CAF" w:rsidRDefault="007C2868" w:rsidP="004E7CAF">
      <w:pPr>
        <w:pStyle w:val="Heading1"/>
      </w:pPr>
      <w:r>
        <w:t>Transmissie</w:t>
      </w:r>
      <w:r w:rsidR="00B40C77">
        <w:tab/>
        <w:t>/</w:t>
      </w:r>
      <w:r w:rsidR="00B93BBC">
        <w:t>4</w:t>
      </w:r>
    </w:p>
    <w:p w14:paraId="5CB81C1F" w14:textId="37E8EB91" w:rsidR="00B87E72" w:rsidRDefault="00B87E72" w:rsidP="004E7CAF">
      <w:pPr>
        <w:pStyle w:val="Heading2"/>
      </w:pPr>
      <w:r>
        <w:t>Schrap wat niet past</w:t>
      </w:r>
      <w:r>
        <w:tab/>
        <w:t>/1</w:t>
      </w:r>
    </w:p>
    <w:p w14:paraId="1F2D1C31" w14:textId="1E587F8C" w:rsidR="00B87E72" w:rsidRDefault="00B87E72" w:rsidP="00B93BBC">
      <w:pPr>
        <w:ind w:left="284"/>
      </w:pPr>
      <w:r w:rsidRPr="00B93BBC">
        <w:rPr>
          <w:b/>
          <w:bCs/>
          <w:sz w:val="24"/>
          <w:szCs w:val="24"/>
        </w:rPr>
        <w:t>Computernetwerken wordt opgedeeld op basis van</w:t>
      </w:r>
      <w:r>
        <w:t>:</w:t>
      </w:r>
      <w:r w:rsidR="00B93BBC">
        <w:br/>
      </w:r>
    </w:p>
    <w:tbl>
      <w:tblPr>
        <w:tblStyle w:val="TableGrid"/>
        <w:tblW w:w="0" w:type="auto"/>
        <w:tblInd w:w="754" w:type="dxa"/>
        <w:tblLook w:val="04A0" w:firstRow="1" w:lastRow="0" w:firstColumn="1" w:lastColumn="0" w:noHBand="0" w:noVBand="1"/>
      </w:tblPr>
      <w:tblGrid>
        <w:gridCol w:w="5240"/>
      </w:tblGrid>
      <w:tr w:rsidR="00B93BBC" w:rsidRPr="00B93BBC" w14:paraId="7342F3BA" w14:textId="77777777" w:rsidTr="00B93BBC">
        <w:tc>
          <w:tcPr>
            <w:tcW w:w="5240" w:type="dxa"/>
          </w:tcPr>
          <w:p w14:paraId="0CB412D4" w14:textId="1850DD15" w:rsidR="00B93BBC" w:rsidRPr="00B93BBC" w:rsidRDefault="00B93BBC" w:rsidP="00B93BBC">
            <w:pPr>
              <w:spacing w:line="276" w:lineRule="auto"/>
              <w:rPr>
                <w:sz w:val="24"/>
                <w:szCs w:val="24"/>
              </w:rPr>
            </w:pPr>
            <w:r w:rsidRPr="00B93BBC">
              <w:rPr>
                <w:sz w:val="24"/>
                <w:szCs w:val="24"/>
              </w:rPr>
              <w:t>Geografische Spreiding</w:t>
            </w:r>
          </w:p>
        </w:tc>
      </w:tr>
      <w:tr w:rsidR="00B93BBC" w:rsidRPr="00B93BBC" w14:paraId="441B0B6B" w14:textId="77777777" w:rsidTr="00B93BBC">
        <w:tc>
          <w:tcPr>
            <w:tcW w:w="5240" w:type="dxa"/>
          </w:tcPr>
          <w:p w14:paraId="6A8D26EC" w14:textId="680A5C1E" w:rsidR="00B93BBC" w:rsidRPr="00B93BBC" w:rsidRDefault="00B93BBC" w:rsidP="00B93BBC">
            <w:pPr>
              <w:spacing w:line="276" w:lineRule="auto"/>
              <w:rPr>
                <w:sz w:val="24"/>
                <w:szCs w:val="24"/>
              </w:rPr>
            </w:pPr>
            <w:r w:rsidRPr="00B93BBC">
              <w:rPr>
                <w:sz w:val="24"/>
                <w:szCs w:val="24"/>
              </w:rPr>
              <w:t>Hiërarche tussen de netwerkcomponenten</w:t>
            </w:r>
          </w:p>
        </w:tc>
      </w:tr>
      <w:tr w:rsidR="00B93BBC" w:rsidRPr="00B93BBC" w14:paraId="634AB7C3" w14:textId="77777777" w:rsidTr="00B93BBC">
        <w:tc>
          <w:tcPr>
            <w:tcW w:w="5240" w:type="dxa"/>
          </w:tcPr>
          <w:p w14:paraId="5C91DFFC" w14:textId="5933948E" w:rsidR="00B93BBC" w:rsidRPr="00B93BBC" w:rsidRDefault="00B93BBC" w:rsidP="00B93BBC">
            <w:pPr>
              <w:spacing w:line="276" w:lineRule="auto"/>
              <w:rPr>
                <w:sz w:val="24"/>
                <w:szCs w:val="24"/>
              </w:rPr>
            </w:pPr>
            <w:r w:rsidRPr="00B93BBC">
              <w:rPr>
                <w:sz w:val="24"/>
                <w:szCs w:val="24"/>
              </w:rPr>
              <w:t>Schakeltechniek</w:t>
            </w:r>
          </w:p>
        </w:tc>
      </w:tr>
      <w:tr w:rsidR="00B93BBC" w:rsidRPr="00B93BBC" w14:paraId="62839F7D" w14:textId="77777777" w:rsidTr="00B93BBC">
        <w:tc>
          <w:tcPr>
            <w:tcW w:w="5240" w:type="dxa"/>
          </w:tcPr>
          <w:p w14:paraId="44789F49" w14:textId="2CC6401A" w:rsidR="00B93BBC" w:rsidRPr="00B93BBC" w:rsidRDefault="00B93BBC" w:rsidP="00B93BBC">
            <w:pPr>
              <w:spacing w:line="276" w:lineRule="auto"/>
              <w:rPr>
                <w:sz w:val="24"/>
                <w:szCs w:val="24"/>
              </w:rPr>
            </w:pPr>
            <w:r w:rsidRPr="00B93BBC">
              <w:rPr>
                <w:sz w:val="24"/>
                <w:szCs w:val="24"/>
              </w:rPr>
              <w:t>Hardwareonderdelen</w:t>
            </w:r>
          </w:p>
        </w:tc>
      </w:tr>
      <w:tr w:rsidR="00B93BBC" w:rsidRPr="00B93BBC" w14:paraId="50AF8FA6" w14:textId="77777777" w:rsidTr="00B93BBC">
        <w:tc>
          <w:tcPr>
            <w:tcW w:w="5240" w:type="dxa"/>
          </w:tcPr>
          <w:p w14:paraId="6E8A74CB" w14:textId="23C83C96" w:rsidR="00B93BBC" w:rsidRPr="00B93BBC" w:rsidRDefault="00B93BBC" w:rsidP="00B93BBC">
            <w:pPr>
              <w:spacing w:line="276" w:lineRule="auto"/>
              <w:rPr>
                <w:sz w:val="24"/>
                <w:szCs w:val="24"/>
              </w:rPr>
            </w:pPr>
            <w:r w:rsidRPr="00B93BBC">
              <w:rPr>
                <w:sz w:val="24"/>
                <w:szCs w:val="24"/>
              </w:rPr>
              <w:t>Datacommunicatietechnologie</w:t>
            </w:r>
          </w:p>
        </w:tc>
      </w:tr>
    </w:tbl>
    <w:p w14:paraId="2D1D1074" w14:textId="4DA72143" w:rsidR="00B87E72" w:rsidRDefault="00B87E72" w:rsidP="00B87E72">
      <w:pPr>
        <w:pStyle w:val="Heading2"/>
        <w:numPr>
          <w:ilvl w:val="0"/>
          <w:numId w:val="0"/>
        </w:numPr>
        <w:ind w:left="568" w:hanging="284"/>
      </w:pPr>
    </w:p>
    <w:p w14:paraId="28195369" w14:textId="5E01B756" w:rsidR="00B93BBC" w:rsidRDefault="00B87E72" w:rsidP="00B93BBC">
      <w:pPr>
        <w:pStyle w:val="Heading2"/>
      </w:pPr>
      <w:r>
        <w:t xml:space="preserve">Wat is de naam </w:t>
      </w:r>
      <w:r w:rsidR="00B93BBC">
        <w:t>van</w:t>
      </w:r>
      <w:r>
        <w:t xml:space="preserve"> het proces </w:t>
      </w:r>
      <w:r w:rsidR="00B93BBC">
        <w:t>voor</w:t>
      </w:r>
      <w:r>
        <w:t xml:space="preserve"> het omzetten van digitale naar analoge signalen</w:t>
      </w:r>
      <w:r w:rsidR="004E7CAF">
        <w:t>?</w:t>
      </w:r>
      <w:r w:rsidR="00B93BBC" w:rsidRPr="00B93BBC">
        <w:t xml:space="preserve"> </w:t>
      </w:r>
      <w:r w:rsidR="00B93BBC">
        <w:t>/1</w:t>
      </w:r>
      <w:r w:rsidR="00B93BBC">
        <w:br/>
      </w:r>
      <w:r w:rsidR="00B93BBC">
        <w:br/>
      </w:r>
      <w:r w:rsidR="00B93BBC">
        <w:br/>
      </w:r>
      <w:r w:rsidR="00B93BBC">
        <w:br/>
      </w:r>
      <w:r w:rsidR="00B93BBC">
        <w:br/>
      </w:r>
      <w:r w:rsidR="00B93BBC">
        <w:br/>
      </w:r>
    </w:p>
    <w:p w14:paraId="500A6BAD" w14:textId="6CD8131A" w:rsidR="00B93BBC" w:rsidRPr="00B93BBC" w:rsidRDefault="00B93BBC" w:rsidP="00B93BBC">
      <w:pPr>
        <w:pStyle w:val="Heading2"/>
      </w:pPr>
      <w:r>
        <w:t>Leg in eigenwoorden het verschil uit tussen Broanband en Baseband                           /2</w:t>
      </w:r>
      <w:r w:rsidR="001A4AD2">
        <w:tab/>
      </w:r>
    </w:p>
    <w:p w14:paraId="5C0C6067" w14:textId="77777777" w:rsidR="004E7CAF" w:rsidRDefault="004E7CAF" w:rsidP="004E7CAF"/>
    <w:p w14:paraId="1194CE83" w14:textId="77777777" w:rsidR="00B87E72" w:rsidRDefault="00B87E72" w:rsidP="004E7CAF"/>
    <w:p w14:paraId="0BAB7C69" w14:textId="77777777" w:rsidR="00B87E72" w:rsidRDefault="00B87E72" w:rsidP="004E7CAF"/>
    <w:p w14:paraId="3F3EB640" w14:textId="77777777" w:rsidR="00132E05" w:rsidRDefault="00132E05" w:rsidP="004E7CAF"/>
    <w:p w14:paraId="1FF358E3" w14:textId="77777777" w:rsidR="00EE1349" w:rsidRDefault="00EE1349" w:rsidP="004E7CAF"/>
    <w:p w14:paraId="6B56152C" w14:textId="7EE69B1D" w:rsidR="004E7CAF" w:rsidRDefault="004E7CAF" w:rsidP="00BC6E2A">
      <w:pPr>
        <w:pStyle w:val="Heading1"/>
      </w:pPr>
      <w:r>
        <w:lastRenderedPageBreak/>
        <w:t>Netwerken</w:t>
      </w:r>
      <w:r w:rsidR="00B40C77">
        <w:tab/>
        <w:t>/</w:t>
      </w:r>
      <w:r w:rsidR="00B93BBC">
        <w:t>14</w:t>
      </w:r>
    </w:p>
    <w:p w14:paraId="355ED707" w14:textId="77777777" w:rsidR="00BC6E2A" w:rsidRDefault="00BC6E2A" w:rsidP="00BC6E2A">
      <w:pPr>
        <w:pStyle w:val="Heading2"/>
        <w:numPr>
          <w:ilvl w:val="0"/>
          <w:numId w:val="0"/>
        </w:numPr>
        <w:ind w:left="568" w:hanging="284"/>
      </w:pPr>
    </w:p>
    <w:p w14:paraId="3AB6CA94" w14:textId="3DFBB17A" w:rsidR="004E7CAF" w:rsidRDefault="00B93BBC" w:rsidP="00790E47">
      <w:pPr>
        <w:pStyle w:val="Heading2"/>
        <w:numPr>
          <w:ilvl w:val="0"/>
          <w:numId w:val="23"/>
        </w:numPr>
        <w:ind w:left="567"/>
      </w:pPr>
      <w:r>
        <w:t>Een thuisnetwerk bestaat vaak uit een WiFi-router waarmee een aantal</w:t>
      </w:r>
      <w:r>
        <w:tab/>
        <w:t>/1</w:t>
      </w:r>
      <w:r>
        <w:t xml:space="preserve"> </w:t>
      </w:r>
      <w:r>
        <w:br/>
      </w:r>
      <w:r>
        <w:t>randapparaten (laptops, smart-tvs, printers, game consoles…) zijn verbonden. Welke netwerktopologie zien we meestal bij thuisnetwerken? Omcirkel het correcte antwoord.</w:t>
      </w:r>
      <w:r w:rsidR="001A4AD2">
        <w:tab/>
      </w:r>
    </w:p>
    <w:p w14:paraId="1E531122" w14:textId="77777777" w:rsidR="00B93BBC" w:rsidRDefault="00B93BBC" w:rsidP="00B93BBC">
      <w:pPr>
        <w:jc w:val="center"/>
      </w:pPr>
      <w:r>
        <w:t>Ring  –  Bus  –  Ster  –  Mesh</w:t>
      </w:r>
    </w:p>
    <w:p w14:paraId="414D20DE" w14:textId="77777777" w:rsidR="00BC6E2A" w:rsidRDefault="00BC6E2A" w:rsidP="004E7CAF">
      <w:pPr>
        <w:jc w:val="center"/>
        <w:rPr>
          <w:lang w:val="en-US"/>
        </w:rPr>
      </w:pPr>
    </w:p>
    <w:p w14:paraId="6D0E6631" w14:textId="3C2B3DF4" w:rsidR="00B93BBC" w:rsidRDefault="00B93BBC" w:rsidP="004E7CAF">
      <w:pPr>
        <w:pStyle w:val="Heading2"/>
      </w:pPr>
      <w:r>
        <w:t>Maak een visueel schema van dit netwerk</w:t>
      </w:r>
      <w:r>
        <w:tab/>
        <w:t>/2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070D10D5" w14:textId="12FE7728" w:rsidR="00B93BBC" w:rsidRDefault="00B93BBC" w:rsidP="00B93BBC">
      <w:pPr>
        <w:pStyle w:val="Heading2"/>
      </w:pPr>
      <w:r>
        <w:t xml:space="preserve">Naast het OSI-referentiemodel hebben we nog een lagenmodel gezien, wat is de </w:t>
      </w:r>
      <w:r>
        <w:tab/>
        <w:t>/1</w:t>
      </w:r>
      <w:r>
        <w:br/>
        <w:t>naam van dit lagenmodel?</w:t>
      </w:r>
      <w:r>
        <w:br/>
      </w:r>
      <w:r>
        <w:br/>
      </w:r>
      <w:r>
        <w:br/>
      </w:r>
      <w:r>
        <w:br/>
      </w:r>
    </w:p>
    <w:p w14:paraId="1BD2B7A6" w14:textId="77777777" w:rsidR="00BC6E2A" w:rsidRPr="001A4AD2" w:rsidRDefault="00BC6E2A" w:rsidP="00EE1349">
      <w:pPr>
        <w:jc w:val="center"/>
      </w:pPr>
    </w:p>
    <w:p w14:paraId="6D52E9E2" w14:textId="5AE1665B" w:rsidR="00B93BBC" w:rsidRPr="00924206" w:rsidRDefault="00B93BBC" w:rsidP="00B93BBC">
      <w:pPr>
        <w:pStyle w:val="Heading2"/>
      </w:pPr>
      <w:r w:rsidRPr="00924206">
        <w:t>Tot welke laag van het OSI-model behoren onderstaande acties?</w:t>
      </w:r>
      <w:r w:rsidRPr="00924206">
        <w:tab/>
        <w:t>/</w:t>
      </w:r>
      <w:r>
        <w:t>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  <w:gridCol w:w="5947"/>
      </w:tblGrid>
      <w:tr w:rsidR="00B93BBC" w:rsidRPr="00924206" w14:paraId="506D76B5" w14:textId="77777777" w:rsidTr="00332CD0">
        <w:tc>
          <w:tcPr>
            <w:tcW w:w="3681" w:type="dxa"/>
            <w:vAlign w:val="center"/>
          </w:tcPr>
          <w:p w14:paraId="20E36842" w14:textId="4E2557E2" w:rsidR="00B93BBC" w:rsidRPr="00924206" w:rsidRDefault="00B93BBC" w:rsidP="00332CD0">
            <w:pPr>
              <w:jc w:val="center"/>
            </w:pPr>
            <w:r w:rsidRPr="00924206">
              <w:t xml:space="preserve">Het browsen op </w:t>
            </w:r>
            <w:r>
              <w:t>facebook</w:t>
            </w:r>
          </w:p>
        </w:tc>
        <w:tc>
          <w:tcPr>
            <w:tcW w:w="5947" w:type="dxa"/>
          </w:tcPr>
          <w:p w14:paraId="4F2367D8" w14:textId="77777777" w:rsidR="00B93BBC" w:rsidRPr="00924206" w:rsidRDefault="00B93BBC" w:rsidP="00332CD0"/>
          <w:p w14:paraId="1C53A855" w14:textId="77777777" w:rsidR="00B93BBC" w:rsidRPr="00924206" w:rsidRDefault="00B93BBC" w:rsidP="00332CD0"/>
        </w:tc>
      </w:tr>
      <w:tr w:rsidR="00B93BBC" w:rsidRPr="00924206" w14:paraId="042DABE0" w14:textId="77777777" w:rsidTr="00332CD0">
        <w:tc>
          <w:tcPr>
            <w:tcW w:w="3681" w:type="dxa"/>
            <w:vAlign w:val="center"/>
          </w:tcPr>
          <w:p w14:paraId="126FCF94" w14:textId="00833613" w:rsidR="00B93BBC" w:rsidRPr="00924206" w:rsidRDefault="00B93BBC" w:rsidP="00332CD0">
            <w:pPr>
              <w:jc w:val="center"/>
            </w:pPr>
            <w:r w:rsidRPr="00924206">
              <w:t xml:space="preserve">Het </w:t>
            </w:r>
            <w:r>
              <w:t>aanmaken</w:t>
            </w:r>
            <w:r w:rsidRPr="00924206">
              <w:t xml:space="preserve"> van een netwerkverbinding</w:t>
            </w:r>
          </w:p>
        </w:tc>
        <w:tc>
          <w:tcPr>
            <w:tcW w:w="5947" w:type="dxa"/>
          </w:tcPr>
          <w:p w14:paraId="667B21BA" w14:textId="77777777" w:rsidR="00B93BBC" w:rsidRPr="00924206" w:rsidRDefault="00B93BBC" w:rsidP="00332CD0"/>
          <w:p w14:paraId="1CC9C8EB" w14:textId="77777777" w:rsidR="00B93BBC" w:rsidRPr="00924206" w:rsidRDefault="00B93BBC" w:rsidP="00332CD0"/>
        </w:tc>
      </w:tr>
      <w:tr w:rsidR="00B93BBC" w:rsidRPr="00924206" w14:paraId="25177E41" w14:textId="77777777" w:rsidTr="00332CD0">
        <w:tc>
          <w:tcPr>
            <w:tcW w:w="3681" w:type="dxa"/>
            <w:vAlign w:val="center"/>
          </w:tcPr>
          <w:p w14:paraId="6727754F" w14:textId="5083BC07" w:rsidR="00B93BBC" w:rsidRPr="00924206" w:rsidRDefault="00B93BBC" w:rsidP="00332CD0">
            <w:pPr>
              <w:jc w:val="center"/>
            </w:pPr>
            <w:r w:rsidRPr="00924206">
              <w:t xml:space="preserve">Het toevoegen van een </w:t>
            </w:r>
            <w:r>
              <w:t xml:space="preserve">IP-adres </w:t>
            </w:r>
            <w:r w:rsidRPr="00924206">
              <w:t>aan een frame</w:t>
            </w:r>
          </w:p>
        </w:tc>
        <w:tc>
          <w:tcPr>
            <w:tcW w:w="5947" w:type="dxa"/>
          </w:tcPr>
          <w:p w14:paraId="6FCC35BB" w14:textId="77777777" w:rsidR="00B93BBC" w:rsidRPr="00924206" w:rsidRDefault="00B93BBC" w:rsidP="00332CD0"/>
          <w:p w14:paraId="08364591" w14:textId="77777777" w:rsidR="00B93BBC" w:rsidRPr="00924206" w:rsidRDefault="00B93BBC" w:rsidP="00332CD0"/>
        </w:tc>
      </w:tr>
      <w:tr w:rsidR="00B93BBC" w:rsidRPr="00924206" w14:paraId="2D81B61C" w14:textId="77777777" w:rsidTr="00332CD0">
        <w:tc>
          <w:tcPr>
            <w:tcW w:w="3681" w:type="dxa"/>
            <w:vAlign w:val="center"/>
          </w:tcPr>
          <w:p w14:paraId="11534E65" w14:textId="77777777" w:rsidR="00B93BBC" w:rsidRPr="00924206" w:rsidRDefault="00B93BBC" w:rsidP="00332CD0">
            <w:pPr>
              <w:jc w:val="center"/>
            </w:pPr>
            <w:r w:rsidRPr="00924206">
              <w:t>Het segmenteren van bestanden voor verzending</w:t>
            </w:r>
          </w:p>
        </w:tc>
        <w:tc>
          <w:tcPr>
            <w:tcW w:w="5947" w:type="dxa"/>
          </w:tcPr>
          <w:p w14:paraId="43F336CF" w14:textId="77777777" w:rsidR="00B93BBC" w:rsidRPr="00924206" w:rsidRDefault="00B93BBC" w:rsidP="00332CD0"/>
          <w:p w14:paraId="648A6CED" w14:textId="77777777" w:rsidR="00B93BBC" w:rsidRPr="00924206" w:rsidRDefault="00B93BBC" w:rsidP="00332CD0"/>
        </w:tc>
      </w:tr>
    </w:tbl>
    <w:p w14:paraId="4590FF2E" w14:textId="77777777" w:rsidR="00EE1349" w:rsidRDefault="00EE1349" w:rsidP="00EE1349"/>
    <w:p w14:paraId="0BEFD4C3" w14:textId="75972B38" w:rsidR="00B93BBC" w:rsidRDefault="00B93BBC">
      <w:pPr>
        <w:spacing w:after="160" w:line="259" w:lineRule="auto"/>
      </w:pPr>
      <w:r>
        <w:br w:type="page"/>
      </w:r>
    </w:p>
    <w:p w14:paraId="43620079" w14:textId="77777777" w:rsidR="00BC6E2A" w:rsidRDefault="00BC6E2A">
      <w:pPr>
        <w:spacing w:after="160" w:line="259" w:lineRule="auto"/>
      </w:pPr>
    </w:p>
    <w:p w14:paraId="24C5154E" w14:textId="08442FE6" w:rsidR="00EE1349" w:rsidRDefault="00B93BBC" w:rsidP="00EE1349">
      <w:pPr>
        <w:pStyle w:val="Heading2"/>
      </w:pPr>
      <w:r>
        <w:t>Schrijf onderstaande afkorting volledig uit.</w:t>
      </w:r>
      <w:r w:rsidR="00EE1349">
        <w:tab/>
        <w:t>/2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8640"/>
      </w:tblGrid>
      <w:tr w:rsidR="00EE1349" w14:paraId="358DC39E" w14:textId="77777777" w:rsidTr="00EE1349">
        <w:tc>
          <w:tcPr>
            <w:tcW w:w="988" w:type="dxa"/>
            <w:vAlign w:val="center"/>
          </w:tcPr>
          <w:p w14:paraId="5E14A78C" w14:textId="009BBE08" w:rsidR="00EE1349" w:rsidRDefault="00A57FBC" w:rsidP="00EE1349">
            <w:pPr>
              <w:jc w:val="center"/>
            </w:pPr>
            <w:r>
              <w:t>SSH</w:t>
            </w:r>
          </w:p>
        </w:tc>
        <w:tc>
          <w:tcPr>
            <w:tcW w:w="8640" w:type="dxa"/>
          </w:tcPr>
          <w:p w14:paraId="124A41D1" w14:textId="77777777" w:rsidR="00EE1349" w:rsidRDefault="00EE1349" w:rsidP="00EE1349"/>
          <w:p w14:paraId="596C949A" w14:textId="77777777" w:rsidR="00EE1349" w:rsidRDefault="00EE1349" w:rsidP="00EE1349"/>
        </w:tc>
      </w:tr>
      <w:tr w:rsidR="00EE1349" w14:paraId="1A744CC9" w14:textId="77777777" w:rsidTr="00EE1349">
        <w:tc>
          <w:tcPr>
            <w:tcW w:w="988" w:type="dxa"/>
            <w:vAlign w:val="center"/>
          </w:tcPr>
          <w:p w14:paraId="1A965EEA" w14:textId="191D5E54" w:rsidR="00EE1349" w:rsidRDefault="00EE1349" w:rsidP="00EE1349">
            <w:pPr>
              <w:jc w:val="center"/>
            </w:pPr>
            <w:r>
              <w:t>UDP</w:t>
            </w:r>
          </w:p>
        </w:tc>
        <w:tc>
          <w:tcPr>
            <w:tcW w:w="8640" w:type="dxa"/>
          </w:tcPr>
          <w:p w14:paraId="6B9C96A8" w14:textId="77777777" w:rsidR="00EE1349" w:rsidRDefault="00EE1349" w:rsidP="00EE1349"/>
          <w:p w14:paraId="15C3FAAC" w14:textId="77777777" w:rsidR="00EE1349" w:rsidRDefault="00EE1349" w:rsidP="00EE1349"/>
        </w:tc>
      </w:tr>
      <w:tr w:rsidR="00EE1349" w14:paraId="7DD459A2" w14:textId="77777777" w:rsidTr="00EE1349">
        <w:tc>
          <w:tcPr>
            <w:tcW w:w="988" w:type="dxa"/>
            <w:vAlign w:val="center"/>
          </w:tcPr>
          <w:p w14:paraId="7AB28C9D" w14:textId="45B92295" w:rsidR="00EE1349" w:rsidRDefault="00EE1349" w:rsidP="00EE1349">
            <w:pPr>
              <w:jc w:val="center"/>
            </w:pPr>
            <w:r>
              <w:t>HTTP</w:t>
            </w:r>
          </w:p>
        </w:tc>
        <w:tc>
          <w:tcPr>
            <w:tcW w:w="8640" w:type="dxa"/>
          </w:tcPr>
          <w:p w14:paraId="28A78292" w14:textId="77777777" w:rsidR="00EE1349" w:rsidRDefault="00EE1349" w:rsidP="00EE1349"/>
          <w:p w14:paraId="2EC95BD2" w14:textId="77777777" w:rsidR="00EE1349" w:rsidRDefault="00EE1349" w:rsidP="00EE1349"/>
        </w:tc>
      </w:tr>
      <w:tr w:rsidR="00EE1349" w14:paraId="079E54B7" w14:textId="77777777" w:rsidTr="00EE1349">
        <w:tc>
          <w:tcPr>
            <w:tcW w:w="988" w:type="dxa"/>
            <w:vAlign w:val="center"/>
          </w:tcPr>
          <w:p w14:paraId="567F8D97" w14:textId="27D2A556" w:rsidR="00EE1349" w:rsidRDefault="00EE1349" w:rsidP="00EE1349">
            <w:pPr>
              <w:jc w:val="center"/>
            </w:pPr>
            <w:r>
              <w:t>IP</w:t>
            </w:r>
          </w:p>
        </w:tc>
        <w:tc>
          <w:tcPr>
            <w:tcW w:w="8640" w:type="dxa"/>
          </w:tcPr>
          <w:p w14:paraId="5AD447AD" w14:textId="77777777" w:rsidR="00EE1349" w:rsidRDefault="00EE1349" w:rsidP="00EE1349"/>
          <w:p w14:paraId="7667CFDD" w14:textId="77777777" w:rsidR="00EE1349" w:rsidRDefault="00EE1349" w:rsidP="00EE1349"/>
        </w:tc>
      </w:tr>
    </w:tbl>
    <w:p w14:paraId="0A159BB1" w14:textId="77777777" w:rsidR="00EE1349" w:rsidRDefault="00EE1349" w:rsidP="00EE1349"/>
    <w:p w14:paraId="5FC80190" w14:textId="218FF337" w:rsidR="00EE1349" w:rsidRDefault="00B93BBC" w:rsidP="00EE1349">
      <w:pPr>
        <w:pStyle w:val="Heading2"/>
      </w:pPr>
      <w:r>
        <w:t>Leg in eigen woorden het verschil uit tussen ipv4 en ipv6. Vermeld in jouw uitleg</w:t>
      </w:r>
      <w:r>
        <w:tab/>
      </w:r>
      <w:r>
        <w:t>/</w:t>
      </w:r>
      <w:r>
        <w:t>2</w:t>
      </w:r>
      <w:r>
        <w:br/>
        <w:t xml:space="preserve"> het gebruik en de notatie.</w:t>
      </w:r>
      <w:r w:rsidR="00EE1349">
        <w:tab/>
      </w:r>
    </w:p>
    <w:p w14:paraId="223E5986" w14:textId="77777777" w:rsidR="00EE1349" w:rsidRDefault="00EE1349" w:rsidP="00EE1349"/>
    <w:p w14:paraId="2429F867" w14:textId="77777777" w:rsidR="00132E05" w:rsidRDefault="00132E05" w:rsidP="00EE1349"/>
    <w:p w14:paraId="5C54846F" w14:textId="77777777" w:rsidR="00132E05" w:rsidRDefault="00132E05" w:rsidP="00EE1349"/>
    <w:p w14:paraId="14125BC5" w14:textId="77777777" w:rsidR="00EE1349" w:rsidRDefault="00EE1349" w:rsidP="00EE1349"/>
    <w:p w14:paraId="6E6605ED" w14:textId="77777777" w:rsidR="00EE1349" w:rsidRDefault="00EE1349" w:rsidP="00EE1349"/>
    <w:p w14:paraId="22DEA4C2" w14:textId="77777777" w:rsidR="00EE1349" w:rsidRDefault="00EE1349" w:rsidP="00EE1349"/>
    <w:p w14:paraId="5334A7E6" w14:textId="77777777" w:rsidR="00BC6E2A" w:rsidRDefault="00BC6E2A" w:rsidP="00EE1349"/>
    <w:p w14:paraId="084236A4" w14:textId="0A0994C1" w:rsidR="00EE1349" w:rsidRDefault="00B93BBC" w:rsidP="00EE1349">
      <w:pPr>
        <w:pStyle w:val="Heading2"/>
      </w:pPr>
      <w:r>
        <w:t>Leg in eigen woorden uit wat een MAC-adres is. Geef een voorbeeld</w:t>
      </w:r>
      <w:r w:rsidR="00EE1349">
        <w:tab/>
        <w:t>/</w:t>
      </w:r>
      <w:r>
        <w:t>2</w:t>
      </w:r>
    </w:p>
    <w:p w14:paraId="64B2991D" w14:textId="77777777" w:rsidR="00EE1349" w:rsidRDefault="00EE1349" w:rsidP="00EE1349"/>
    <w:p w14:paraId="4933C951" w14:textId="77777777" w:rsidR="00EE1349" w:rsidRDefault="00EE1349" w:rsidP="00EE1349"/>
    <w:p w14:paraId="7241D479" w14:textId="77777777" w:rsidR="00132E05" w:rsidRDefault="00132E05" w:rsidP="00EE1349"/>
    <w:p w14:paraId="5094F5C7" w14:textId="05405080" w:rsidR="00B93BBC" w:rsidRDefault="00B93BBC">
      <w:pPr>
        <w:spacing w:after="160" w:line="259" w:lineRule="auto"/>
      </w:pPr>
      <w:r>
        <w:br w:type="page"/>
      </w:r>
    </w:p>
    <w:p w14:paraId="0F5CFBDF" w14:textId="77777777" w:rsidR="00EE1349" w:rsidRDefault="00EE1349" w:rsidP="00EE1349"/>
    <w:p w14:paraId="23395C92" w14:textId="29C55E05" w:rsidR="00B93BBC" w:rsidRDefault="00B93BBC" w:rsidP="00B93BBC">
      <w:pPr>
        <w:pStyle w:val="Heading1"/>
      </w:pPr>
      <w:r>
        <w:t>Thuisnetwerken</w:t>
      </w:r>
      <w:r w:rsidR="002470DA">
        <w:tab/>
        <w:t>/7</w:t>
      </w:r>
    </w:p>
    <w:p w14:paraId="6220BE7D" w14:textId="7D6DACAA" w:rsidR="002470DA" w:rsidRDefault="00B93BBC" w:rsidP="00B93BBC">
      <w:pPr>
        <w:pStyle w:val="Heading1"/>
        <w:numPr>
          <w:ilvl w:val="0"/>
          <w:numId w:val="29"/>
        </w:numPr>
      </w:pPr>
      <w:r>
        <w:t>Leg in eigen woorden wat crosstalk is bij coaxkabels en hoe dit kan voorkomen.</w:t>
      </w:r>
      <w:r>
        <w:tab/>
        <w:t>/2</w:t>
      </w:r>
      <w:r w:rsidR="002470DA">
        <w:br/>
      </w:r>
      <w:r w:rsidR="002470DA">
        <w:br/>
      </w:r>
      <w:r w:rsidR="002470DA">
        <w:br/>
      </w:r>
      <w:r w:rsidR="002470DA">
        <w:br/>
      </w:r>
      <w:r w:rsidR="002470DA">
        <w:br/>
      </w:r>
      <w:r w:rsidR="002470DA">
        <w:br/>
      </w:r>
      <w:r w:rsidR="002470DA">
        <w:br/>
      </w:r>
    </w:p>
    <w:p w14:paraId="664D7D50" w14:textId="279631A9" w:rsidR="002470DA" w:rsidRDefault="002470DA" w:rsidP="00B93BBC">
      <w:pPr>
        <w:pStyle w:val="Heading1"/>
        <w:numPr>
          <w:ilvl w:val="0"/>
          <w:numId w:val="29"/>
        </w:numPr>
      </w:pPr>
      <w:r>
        <w:t>Leg in eigen woorden waarom STP-kabels afgeschermd worden met aluminiumfolie.</w:t>
      </w:r>
      <w:r>
        <w:tab/>
        <w:t>/1</w:t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2D4CE69A" w14:textId="0DCFC9C7" w:rsidR="002470DA" w:rsidRDefault="002470DA" w:rsidP="00B93BBC">
      <w:pPr>
        <w:pStyle w:val="Heading1"/>
        <w:numPr>
          <w:ilvl w:val="0"/>
          <w:numId w:val="29"/>
        </w:numPr>
      </w:pPr>
      <w:r>
        <w:t>Wat is de naam van de kabel die werkt met optische signalen.</w:t>
      </w:r>
      <w:r>
        <w:tab/>
        <w:t>/1</w:t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604E9665" w14:textId="5E507B35" w:rsidR="002470DA" w:rsidRDefault="002470DA" w:rsidP="00B93BBC">
      <w:pPr>
        <w:pStyle w:val="Heading1"/>
        <w:numPr>
          <w:ilvl w:val="0"/>
          <w:numId w:val="29"/>
        </w:numPr>
      </w:pPr>
      <w:r>
        <w:t>Geef de volledige naam van FTTC.</w:t>
      </w:r>
      <w:r>
        <w:tab/>
      </w:r>
      <w:r>
        <w:t>/1</w:t>
      </w:r>
      <w:r>
        <w:br/>
      </w:r>
      <w:r>
        <w:br/>
      </w:r>
      <w:r>
        <w:br/>
      </w:r>
      <w:r>
        <w:br/>
      </w:r>
      <w:r>
        <w:br/>
      </w:r>
    </w:p>
    <w:p w14:paraId="08EDF8F8" w14:textId="77777777" w:rsidR="002470DA" w:rsidRPr="002470DA" w:rsidRDefault="002470DA" w:rsidP="002470DA"/>
    <w:p w14:paraId="75702A92" w14:textId="783CDF7F" w:rsidR="002470DA" w:rsidRDefault="002470DA" w:rsidP="002470DA">
      <w:pPr>
        <w:pStyle w:val="Heading1"/>
        <w:numPr>
          <w:ilvl w:val="0"/>
          <w:numId w:val="29"/>
        </w:numPr>
      </w:pPr>
      <w:r>
        <w:t xml:space="preserve">Geef één aspect waar de snelheid van WiFi door beïnvloed wordt </w:t>
      </w:r>
      <w:r>
        <w:tab/>
      </w:r>
      <w:r>
        <w:t>/1</w:t>
      </w:r>
    </w:p>
    <w:p w14:paraId="07DFDA3E" w14:textId="06D7DAF3" w:rsidR="002470DA" w:rsidRDefault="002470DA" w:rsidP="002470DA">
      <w:pPr>
        <w:pStyle w:val="Heading1"/>
        <w:numPr>
          <w:ilvl w:val="0"/>
          <w:numId w:val="0"/>
        </w:numPr>
        <w:ind w:left="284" w:hanging="284"/>
      </w:pPr>
      <w:r>
        <w:br/>
      </w:r>
      <w:r>
        <w:br/>
      </w:r>
      <w:r>
        <w:br/>
      </w:r>
      <w:r>
        <w:br/>
      </w:r>
    </w:p>
    <w:p w14:paraId="2A3B8032" w14:textId="66F46B70" w:rsidR="00B93BBC" w:rsidRPr="002470DA" w:rsidRDefault="002470DA" w:rsidP="002470DA">
      <w:pPr>
        <w:pStyle w:val="Heading1"/>
        <w:numPr>
          <w:ilvl w:val="0"/>
          <w:numId w:val="29"/>
        </w:numPr>
        <w:spacing w:after="160" w:line="259" w:lineRule="auto"/>
      </w:pPr>
      <w:r>
        <w:t>Met welk natuurlijk element werkt LiFi?</w:t>
      </w:r>
      <w:r>
        <w:tab/>
        <w:t>/1</w:t>
      </w:r>
      <w:r w:rsidR="00B93BBC">
        <w:br w:type="page"/>
      </w:r>
    </w:p>
    <w:p w14:paraId="5F35CF5C" w14:textId="7697AE49" w:rsidR="002470DA" w:rsidRDefault="002470DA" w:rsidP="002470DA">
      <w:pPr>
        <w:pStyle w:val="Heading1"/>
      </w:pPr>
      <w:r>
        <w:lastRenderedPageBreak/>
        <w:t>Netwerkverdeeldozen</w:t>
      </w:r>
      <w:r>
        <w:tab/>
        <w:t>/6</w:t>
      </w:r>
    </w:p>
    <w:p w14:paraId="3302F392" w14:textId="7755F0F6" w:rsidR="002470DA" w:rsidRDefault="002470DA" w:rsidP="002470DA">
      <w:pPr>
        <w:pStyle w:val="ListParagraph"/>
        <w:numPr>
          <w:ilvl w:val="0"/>
          <w:numId w:val="30"/>
        </w:numPr>
      </w:pPr>
      <w:r>
        <w:t>Leg in eigen woorden het verschil uit tussen een passieve en een actieve hub.</w:t>
      </w:r>
      <w:r>
        <w:tab/>
      </w:r>
      <w:r>
        <w:tab/>
        <w:t xml:space="preserve">  /2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3DE97496" w14:textId="6C01BB8D" w:rsidR="002470DA" w:rsidRDefault="002470DA" w:rsidP="002470DA">
      <w:pPr>
        <w:pStyle w:val="ListParagraph"/>
        <w:numPr>
          <w:ilvl w:val="0"/>
          <w:numId w:val="30"/>
        </w:numPr>
      </w:pPr>
      <w:r>
        <w:t>Leg in eigen woorden uit wat de functie is van een Switch.</w:t>
      </w:r>
      <w:r>
        <w:tab/>
      </w:r>
      <w:r>
        <w:tab/>
      </w:r>
      <w:r>
        <w:tab/>
      </w:r>
      <w:r>
        <w:tab/>
        <w:t xml:space="preserve">  /2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761C7CA9" w14:textId="786C573F" w:rsidR="002470DA" w:rsidRDefault="002470DA" w:rsidP="002470DA">
      <w:pPr>
        <w:pStyle w:val="ListParagraph"/>
        <w:numPr>
          <w:ilvl w:val="0"/>
          <w:numId w:val="30"/>
        </w:numPr>
      </w:pPr>
      <w:r>
        <w:t>Leg in eigen woorden uit wat beamforming is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/2</w:t>
      </w:r>
      <w:r w:rsidR="00262D81">
        <w:br/>
      </w:r>
      <w:r w:rsidR="00262D81">
        <w:br/>
      </w:r>
      <w:r w:rsidR="00262D81">
        <w:br/>
      </w:r>
      <w:r w:rsidR="00262D81">
        <w:br/>
      </w:r>
      <w:r w:rsidR="00262D81">
        <w:br/>
      </w:r>
    </w:p>
    <w:p w14:paraId="37E25C15" w14:textId="77777777" w:rsidR="002470DA" w:rsidRDefault="002470DA" w:rsidP="002470DA"/>
    <w:p w14:paraId="20338DDD" w14:textId="41AEAC0B" w:rsidR="002470DA" w:rsidRDefault="002470DA" w:rsidP="002470DA">
      <w:pPr>
        <w:pStyle w:val="Heading1"/>
      </w:pPr>
      <w:r>
        <w:t>Servers</w:t>
      </w:r>
      <w:r>
        <w:tab/>
        <w:t>/6.5</w:t>
      </w:r>
    </w:p>
    <w:p w14:paraId="566F77B2" w14:textId="4A41DBDE" w:rsidR="002470DA" w:rsidRDefault="002470DA" w:rsidP="002470DA">
      <w:pPr>
        <w:pStyle w:val="ListParagraph"/>
        <w:numPr>
          <w:ilvl w:val="0"/>
          <w:numId w:val="31"/>
        </w:numPr>
      </w:pPr>
      <w:r>
        <w:t>Leg in eigen woorden het verschil uit tussen datadistributie en datacollectie.</w:t>
      </w:r>
      <w:r>
        <w:tab/>
      </w:r>
      <w:r>
        <w:tab/>
        <w:t xml:space="preserve">  /2</w:t>
      </w:r>
      <w:r>
        <w:br/>
      </w:r>
      <w:r>
        <w:br/>
      </w:r>
      <w:r>
        <w:br/>
      </w:r>
      <w:r>
        <w:br/>
      </w:r>
      <w:r>
        <w:br/>
      </w:r>
    </w:p>
    <w:p w14:paraId="71C3FEB9" w14:textId="77777777" w:rsidR="002470DA" w:rsidRDefault="002470DA" w:rsidP="002470DA"/>
    <w:p w14:paraId="0236E9B8" w14:textId="35F88B60" w:rsidR="002470DA" w:rsidRDefault="002470DA" w:rsidP="002470DA">
      <w:pPr>
        <w:pStyle w:val="ListParagraph"/>
        <w:numPr>
          <w:ilvl w:val="0"/>
          <w:numId w:val="31"/>
        </w:numPr>
      </w:pPr>
      <w:r>
        <w:t>Leg in eigen woorden uit wat bulkupdating is.</w:t>
      </w:r>
      <w:r>
        <w:tab/>
      </w:r>
      <w:r>
        <w:tab/>
      </w:r>
      <w:r>
        <w:tab/>
      </w:r>
      <w:r>
        <w:tab/>
        <w:t xml:space="preserve"> </w:t>
      </w:r>
      <w:r>
        <w:tab/>
      </w:r>
      <w:r>
        <w:tab/>
        <w:t xml:space="preserve">  /2</w:t>
      </w:r>
      <w:r>
        <w:br/>
      </w:r>
      <w:r>
        <w:br/>
      </w:r>
      <w:r>
        <w:br/>
      </w:r>
      <w:r>
        <w:br/>
      </w:r>
      <w:r>
        <w:br/>
      </w:r>
      <w:r w:rsidR="00262D81">
        <w:br/>
      </w:r>
      <w:r w:rsidR="00262D81">
        <w:br/>
      </w:r>
      <w:r w:rsidR="00262D81">
        <w:br/>
      </w:r>
    </w:p>
    <w:p w14:paraId="35C15EF5" w14:textId="77777777" w:rsidR="002470DA" w:rsidRDefault="002470DA" w:rsidP="002470DA">
      <w:pPr>
        <w:pStyle w:val="ListParagraph"/>
      </w:pPr>
    </w:p>
    <w:p w14:paraId="0540B0D7" w14:textId="0D15DCBA" w:rsidR="002470DA" w:rsidRPr="002470DA" w:rsidRDefault="002470DA" w:rsidP="002470DA">
      <w:pPr>
        <w:pStyle w:val="ListParagraph"/>
        <w:numPr>
          <w:ilvl w:val="0"/>
          <w:numId w:val="31"/>
        </w:numPr>
      </w:pPr>
      <w:r>
        <w:t>Geef de 5 permissies bij een domeincontroller. (Full Control is geen permissie)          /2.5</w:t>
      </w:r>
    </w:p>
    <w:p w14:paraId="5A2978E3" w14:textId="77777777" w:rsidR="002470DA" w:rsidRPr="002470DA" w:rsidRDefault="002470DA" w:rsidP="002470DA"/>
    <w:p w14:paraId="7C527693" w14:textId="6E4985B9" w:rsidR="002470DA" w:rsidRPr="002470DA" w:rsidRDefault="002470DA" w:rsidP="002470DA">
      <w:pPr>
        <w:spacing w:after="160" w:line="259" w:lineRule="auto"/>
      </w:pPr>
      <w:r>
        <w:br w:type="page"/>
      </w:r>
    </w:p>
    <w:p w14:paraId="6A0A3B0F" w14:textId="38DEA5B2" w:rsidR="00262D81" w:rsidRDefault="002470DA" w:rsidP="00262D81">
      <w:pPr>
        <w:pStyle w:val="Heading1"/>
      </w:pPr>
      <w:r>
        <w:lastRenderedPageBreak/>
        <w:t>Het Internet</w:t>
      </w:r>
      <w:r w:rsidR="00262D81">
        <w:tab/>
        <w:t>/6</w:t>
      </w:r>
    </w:p>
    <w:p w14:paraId="6924AAF6" w14:textId="6E7B2B29" w:rsidR="00262D81" w:rsidRDefault="00262D81" w:rsidP="00262D81">
      <w:pPr>
        <w:pStyle w:val="Heading1"/>
        <w:numPr>
          <w:ilvl w:val="0"/>
          <w:numId w:val="35"/>
        </w:numPr>
      </w:pPr>
      <w:r>
        <w:t>Leg in eigen woorden uit wat de Hot Potato methode is bij IP-routering</w:t>
      </w:r>
      <w:r>
        <w:tab/>
        <w:t>/2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496D072E" w14:textId="537DF0A3" w:rsidR="00262D81" w:rsidRDefault="00262D81" w:rsidP="00262D81">
      <w:pPr>
        <w:pStyle w:val="Heading1"/>
        <w:numPr>
          <w:ilvl w:val="0"/>
          <w:numId w:val="35"/>
        </w:numPr>
      </w:pPr>
      <w:r>
        <w:t>Leg in eigen woorden uit wat Distributed adaptive routing is bij IP-routering</w:t>
      </w:r>
      <w:r>
        <w:tab/>
        <w:t>/2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1D37BA82" w14:textId="23DC47ED" w:rsidR="002470DA" w:rsidRDefault="00262D81" w:rsidP="00262D81">
      <w:pPr>
        <w:pStyle w:val="Heading1"/>
        <w:numPr>
          <w:ilvl w:val="0"/>
          <w:numId w:val="35"/>
        </w:numPr>
      </w:pPr>
      <w:r>
        <w:t>Leg in eigen woorden het verschil uit tussen Private Cloud Computing en</w:t>
      </w:r>
      <w:r>
        <w:tab/>
        <w:t>/2</w:t>
      </w:r>
      <w:r>
        <w:br/>
        <w:t>Public Cloud Computing</w:t>
      </w:r>
      <w:r>
        <w:br/>
      </w:r>
      <w:r>
        <w:br/>
      </w:r>
      <w:r w:rsidR="002470DA">
        <w:br w:type="page"/>
      </w:r>
    </w:p>
    <w:p w14:paraId="768D20FE" w14:textId="7F9ECB78" w:rsidR="00A57FBC" w:rsidRDefault="00A57FBC" w:rsidP="00A57FBC">
      <w:pPr>
        <w:pStyle w:val="Heading1"/>
      </w:pPr>
      <w:r>
        <w:lastRenderedPageBreak/>
        <w:t>Subnetting</w:t>
      </w:r>
      <w:r w:rsidR="003C04F9">
        <w:tab/>
        <w:t>/</w:t>
      </w:r>
      <w:r w:rsidR="00BD7B8C">
        <w:t>5</w:t>
      </w:r>
    </w:p>
    <w:p w14:paraId="023B7A52" w14:textId="1C9247DA" w:rsidR="00A57FBC" w:rsidRPr="00790E47" w:rsidRDefault="00A57FBC" w:rsidP="00A57FBC">
      <w:pPr>
        <w:pStyle w:val="Heading2"/>
        <w:numPr>
          <w:ilvl w:val="0"/>
          <w:numId w:val="0"/>
        </w:numPr>
        <w:rPr>
          <w:b w:val="0"/>
          <w:bCs/>
        </w:rPr>
      </w:pPr>
      <w:r w:rsidRPr="00790E47">
        <w:rPr>
          <w:b w:val="0"/>
          <w:bCs/>
        </w:rPr>
        <w:t>Het bedrijf BenePortal beschikt over het priv</w:t>
      </w:r>
      <w:r w:rsidR="00A42DD6">
        <w:rPr>
          <w:b w:val="0"/>
          <w:bCs/>
        </w:rPr>
        <w:t>é-</w:t>
      </w:r>
      <w:r w:rsidRPr="00790E47">
        <w:rPr>
          <w:b w:val="0"/>
          <w:bCs/>
        </w:rPr>
        <w:t>adresblok 192.168.10.0/24. Jij bent als systeembeheerder verantwoordelijk voor het opstellen van subnetten voor de verschillende departementen van het bedrijf. Je krijgt volgende eisen:</w:t>
      </w:r>
    </w:p>
    <w:p w14:paraId="1DAFD1F0" w14:textId="0F06826E" w:rsidR="00A57FBC" w:rsidRPr="00790E47" w:rsidRDefault="00A57FBC" w:rsidP="00A57FBC">
      <w:pPr>
        <w:pStyle w:val="ListParagraph"/>
        <w:numPr>
          <w:ilvl w:val="0"/>
          <w:numId w:val="18"/>
        </w:numPr>
        <w:rPr>
          <w:bCs/>
        </w:rPr>
      </w:pPr>
      <w:r w:rsidRPr="00790E47">
        <w:rPr>
          <w:bCs/>
        </w:rPr>
        <w:t>Management: 40 hosts</w:t>
      </w:r>
    </w:p>
    <w:p w14:paraId="698D95BF" w14:textId="0AE323B9" w:rsidR="00A57FBC" w:rsidRPr="00790E47" w:rsidRDefault="00A57FBC" w:rsidP="00A57FBC">
      <w:pPr>
        <w:pStyle w:val="ListParagraph"/>
        <w:numPr>
          <w:ilvl w:val="0"/>
          <w:numId w:val="18"/>
        </w:numPr>
        <w:rPr>
          <w:bCs/>
        </w:rPr>
      </w:pPr>
      <w:r w:rsidRPr="00790E47">
        <w:rPr>
          <w:bCs/>
        </w:rPr>
        <w:t>Sales: 25 hosts</w:t>
      </w:r>
    </w:p>
    <w:p w14:paraId="630FFFC1" w14:textId="19B4BFC4" w:rsidR="00A57FBC" w:rsidRPr="00790E47" w:rsidRDefault="00A57FBC" w:rsidP="00A57FBC">
      <w:pPr>
        <w:pStyle w:val="ListParagraph"/>
        <w:numPr>
          <w:ilvl w:val="0"/>
          <w:numId w:val="18"/>
        </w:numPr>
        <w:rPr>
          <w:bCs/>
        </w:rPr>
      </w:pPr>
      <w:r w:rsidRPr="00790E47">
        <w:rPr>
          <w:bCs/>
        </w:rPr>
        <w:t>R&amp;D: 12 hosts</w:t>
      </w:r>
    </w:p>
    <w:p w14:paraId="30468E9A" w14:textId="08036771" w:rsidR="00A57FBC" w:rsidRPr="00790E47" w:rsidRDefault="00A57FBC" w:rsidP="00A57FBC">
      <w:pPr>
        <w:pStyle w:val="ListParagraph"/>
        <w:numPr>
          <w:ilvl w:val="0"/>
          <w:numId w:val="18"/>
        </w:numPr>
        <w:rPr>
          <w:bCs/>
        </w:rPr>
      </w:pPr>
      <w:r w:rsidRPr="00790E47">
        <w:rPr>
          <w:bCs/>
        </w:rPr>
        <w:t>IT Support: 6 hosts</w:t>
      </w:r>
    </w:p>
    <w:p w14:paraId="3CE8B652" w14:textId="77777777" w:rsidR="00790E47" w:rsidRPr="00790E47" w:rsidRDefault="00790E47" w:rsidP="00790E47">
      <w:pPr>
        <w:rPr>
          <w:b/>
          <w:bCs/>
        </w:rPr>
      </w:pPr>
    </w:p>
    <w:p w14:paraId="02C5208C" w14:textId="1E9A5C09" w:rsidR="00BD7B8C" w:rsidRDefault="00BD7B8C" w:rsidP="00790E47">
      <w:pPr>
        <w:pStyle w:val="Heading2"/>
        <w:numPr>
          <w:ilvl w:val="0"/>
          <w:numId w:val="19"/>
        </w:numPr>
        <w:ind w:left="567"/>
      </w:pPr>
      <w:r>
        <w:t>Hoeveel adressen telt het private adresblok 192.168.10.0/24 in totaal?</w:t>
      </w:r>
      <w:r>
        <w:tab/>
        <w:t>/1</w:t>
      </w:r>
    </w:p>
    <w:p w14:paraId="61C8A600" w14:textId="77777777" w:rsidR="00BD7B8C" w:rsidRDefault="00BD7B8C" w:rsidP="00BD7B8C"/>
    <w:p w14:paraId="14A8E633" w14:textId="77777777" w:rsidR="00BD7B8C" w:rsidRPr="00BD7B8C" w:rsidRDefault="00BD7B8C" w:rsidP="00BD7B8C"/>
    <w:p w14:paraId="1DF17EDE" w14:textId="3519119E" w:rsidR="00A57FBC" w:rsidRPr="003C04F9" w:rsidRDefault="00A57FBC" w:rsidP="00BD7B8C">
      <w:pPr>
        <w:pStyle w:val="Heading2"/>
      </w:pPr>
      <w:r w:rsidRPr="003C04F9">
        <w:t>Bepaal voor elk subnet:</w:t>
      </w:r>
      <w:r w:rsidR="00BD7B8C">
        <w:tab/>
        <w:t>/4</w:t>
      </w:r>
    </w:p>
    <w:p w14:paraId="5CBE7665" w14:textId="272E7812" w:rsidR="00A57FBC" w:rsidRPr="003C04F9" w:rsidRDefault="00A57FBC" w:rsidP="00A57FBC">
      <w:pPr>
        <w:pStyle w:val="ListParagraph"/>
        <w:numPr>
          <w:ilvl w:val="0"/>
          <w:numId w:val="18"/>
        </w:numPr>
        <w:rPr>
          <w:b/>
          <w:bCs/>
        </w:rPr>
      </w:pPr>
      <w:r w:rsidRPr="003C04F9">
        <w:rPr>
          <w:b/>
          <w:bCs/>
        </w:rPr>
        <w:t>Het subnetmask in CIDR-notatie</w:t>
      </w:r>
    </w:p>
    <w:p w14:paraId="254221E0" w14:textId="4F46A5A6" w:rsidR="00A57FBC" w:rsidRPr="003C04F9" w:rsidRDefault="00A57FBC" w:rsidP="00A57FBC">
      <w:pPr>
        <w:pStyle w:val="ListParagraph"/>
        <w:numPr>
          <w:ilvl w:val="0"/>
          <w:numId w:val="18"/>
        </w:numPr>
        <w:rPr>
          <w:b/>
          <w:bCs/>
        </w:rPr>
      </w:pPr>
      <w:r w:rsidRPr="003C04F9">
        <w:rPr>
          <w:b/>
          <w:bCs/>
        </w:rPr>
        <w:t>Het netwerkadres</w:t>
      </w:r>
    </w:p>
    <w:p w14:paraId="224AA8C5" w14:textId="4EFC52C3" w:rsidR="00A57FBC" w:rsidRPr="003C04F9" w:rsidRDefault="00A57FBC" w:rsidP="00A57FBC">
      <w:pPr>
        <w:pStyle w:val="ListParagraph"/>
        <w:numPr>
          <w:ilvl w:val="0"/>
          <w:numId w:val="18"/>
        </w:numPr>
        <w:rPr>
          <w:b/>
          <w:bCs/>
        </w:rPr>
      </w:pPr>
      <w:r w:rsidRPr="003C04F9">
        <w:rPr>
          <w:b/>
          <w:bCs/>
        </w:rPr>
        <w:t>De beschikbare range adressen</w:t>
      </w:r>
    </w:p>
    <w:p w14:paraId="4C0D947F" w14:textId="0EB3FF31" w:rsidR="00A57FBC" w:rsidRPr="003C04F9" w:rsidRDefault="00A57FBC" w:rsidP="00A57FBC">
      <w:pPr>
        <w:pStyle w:val="ListParagraph"/>
        <w:numPr>
          <w:ilvl w:val="0"/>
          <w:numId w:val="18"/>
        </w:numPr>
        <w:rPr>
          <w:b/>
          <w:bCs/>
        </w:rPr>
      </w:pPr>
      <w:r w:rsidRPr="003C04F9">
        <w:rPr>
          <w:b/>
          <w:bCs/>
        </w:rPr>
        <w:t>Het broadcast-adres</w:t>
      </w:r>
    </w:p>
    <w:p w14:paraId="59E14744" w14:textId="35EB9E3F" w:rsidR="003C04F9" w:rsidRPr="003C04F9" w:rsidRDefault="003C04F9" w:rsidP="003C04F9">
      <w:pPr>
        <w:rPr>
          <w:b/>
          <w:bCs/>
        </w:rPr>
      </w:pPr>
      <w:r w:rsidRPr="003C04F9">
        <w:rPr>
          <w:b/>
          <w:bCs/>
        </w:rPr>
        <w:t>Vul je oplossing aan in onderstaande tabel.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992"/>
        <w:gridCol w:w="2126"/>
        <w:gridCol w:w="2694"/>
        <w:gridCol w:w="2268"/>
      </w:tblGrid>
      <w:tr w:rsidR="003C04F9" w:rsidRPr="003C04F9" w14:paraId="09CBE22C" w14:textId="77777777" w:rsidTr="003C04F9">
        <w:tc>
          <w:tcPr>
            <w:tcW w:w="1413" w:type="dxa"/>
            <w:vAlign w:val="center"/>
          </w:tcPr>
          <w:p w14:paraId="6030B514" w14:textId="392951E8" w:rsidR="003C04F9" w:rsidRPr="003C04F9" w:rsidRDefault="003C04F9" w:rsidP="003C04F9">
            <w:pPr>
              <w:jc w:val="center"/>
              <w:rPr>
                <w:b/>
                <w:bCs/>
              </w:rPr>
            </w:pPr>
            <w:r w:rsidRPr="003C04F9">
              <w:rPr>
                <w:b/>
                <w:bCs/>
              </w:rPr>
              <w:t>Subnet</w:t>
            </w:r>
          </w:p>
        </w:tc>
        <w:tc>
          <w:tcPr>
            <w:tcW w:w="992" w:type="dxa"/>
            <w:vAlign w:val="center"/>
          </w:tcPr>
          <w:p w14:paraId="479F9FF3" w14:textId="20C6BFBE" w:rsidR="003C04F9" w:rsidRPr="003C04F9" w:rsidRDefault="003C04F9" w:rsidP="003C04F9">
            <w:pPr>
              <w:jc w:val="center"/>
              <w:rPr>
                <w:b/>
                <w:bCs/>
              </w:rPr>
            </w:pPr>
            <w:r w:rsidRPr="003C04F9">
              <w:rPr>
                <w:b/>
                <w:bCs/>
              </w:rPr>
              <w:t>CIDR</w:t>
            </w:r>
          </w:p>
        </w:tc>
        <w:tc>
          <w:tcPr>
            <w:tcW w:w="2126" w:type="dxa"/>
            <w:vAlign w:val="center"/>
          </w:tcPr>
          <w:p w14:paraId="0183BE8D" w14:textId="03FF7125" w:rsidR="003C04F9" w:rsidRPr="003C04F9" w:rsidRDefault="003C04F9" w:rsidP="003C04F9">
            <w:pPr>
              <w:jc w:val="center"/>
              <w:rPr>
                <w:b/>
                <w:bCs/>
              </w:rPr>
            </w:pPr>
            <w:r w:rsidRPr="003C04F9">
              <w:rPr>
                <w:b/>
                <w:bCs/>
              </w:rPr>
              <w:t>Network-adres</w:t>
            </w:r>
          </w:p>
        </w:tc>
        <w:tc>
          <w:tcPr>
            <w:tcW w:w="2694" w:type="dxa"/>
            <w:vAlign w:val="center"/>
          </w:tcPr>
          <w:p w14:paraId="3631C5F2" w14:textId="22882570" w:rsidR="003C04F9" w:rsidRPr="003C04F9" w:rsidRDefault="003C04F9" w:rsidP="003C04F9">
            <w:pPr>
              <w:jc w:val="center"/>
              <w:rPr>
                <w:b/>
                <w:bCs/>
              </w:rPr>
            </w:pPr>
            <w:r w:rsidRPr="003C04F9">
              <w:rPr>
                <w:b/>
                <w:bCs/>
              </w:rPr>
              <w:t>Bruikbare adresrange</w:t>
            </w:r>
          </w:p>
        </w:tc>
        <w:tc>
          <w:tcPr>
            <w:tcW w:w="2268" w:type="dxa"/>
            <w:vAlign w:val="center"/>
          </w:tcPr>
          <w:p w14:paraId="2E839A86" w14:textId="34A7C3B0" w:rsidR="003C04F9" w:rsidRPr="003C04F9" w:rsidRDefault="003C04F9" w:rsidP="003C04F9">
            <w:pPr>
              <w:jc w:val="center"/>
              <w:rPr>
                <w:b/>
                <w:bCs/>
              </w:rPr>
            </w:pPr>
            <w:r w:rsidRPr="003C04F9">
              <w:rPr>
                <w:b/>
                <w:bCs/>
              </w:rPr>
              <w:t>Broadcast-adres</w:t>
            </w:r>
          </w:p>
        </w:tc>
      </w:tr>
      <w:tr w:rsidR="003C04F9" w14:paraId="1B6C56FF" w14:textId="77777777" w:rsidTr="003C04F9">
        <w:tc>
          <w:tcPr>
            <w:tcW w:w="1413" w:type="dxa"/>
            <w:vAlign w:val="center"/>
          </w:tcPr>
          <w:p w14:paraId="6DB05D24" w14:textId="1FAB43EC" w:rsidR="003C04F9" w:rsidRPr="003C04F9" w:rsidRDefault="003C04F9" w:rsidP="003C04F9">
            <w:pPr>
              <w:jc w:val="center"/>
              <w:rPr>
                <w:b/>
                <w:bCs/>
              </w:rPr>
            </w:pPr>
            <w:r w:rsidRPr="003C04F9">
              <w:rPr>
                <w:b/>
                <w:bCs/>
              </w:rPr>
              <w:t>Management</w:t>
            </w:r>
          </w:p>
        </w:tc>
        <w:tc>
          <w:tcPr>
            <w:tcW w:w="992" w:type="dxa"/>
          </w:tcPr>
          <w:p w14:paraId="52238451" w14:textId="77777777" w:rsidR="003C04F9" w:rsidRDefault="003C04F9" w:rsidP="00A57FBC"/>
          <w:p w14:paraId="21F21FE5" w14:textId="77777777" w:rsidR="003C04F9" w:rsidRDefault="003C04F9" w:rsidP="00A57FBC"/>
        </w:tc>
        <w:tc>
          <w:tcPr>
            <w:tcW w:w="2126" w:type="dxa"/>
          </w:tcPr>
          <w:p w14:paraId="04118046" w14:textId="77777777" w:rsidR="003C04F9" w:rsidRDefault="003C04F9" w:rsidP="00A57FBC"/>
        </w:tc>
        <w:tc>
          <w:tcPr>
            <w:tcW w:w="2694" w:type="dxa"/>
          </w:tcPr>
          <w:p w14:paraId="2E72A5F8" w14:textId="77777777" w:rsidR="003C04F9" w:rsidRDefault="003C04F9" w:rsidP="00A57FBC"/>
        </w:tc>
        <w:tc>
          <w:tcPr>
            <w:tcW w:w="2268" w:type="dxa"/>
          </w:tcPr>
          <w:p w14:paraId="7F55D8D5" w14:textId="77777777" w:rsidR="003C04F9" w:rsidRDefault="003C04F9" w:rsidP="00A57FBC"/>
        </w:tc>
      </w:tr>
      <w:tr w:rsidR="003C04F9" w14:paraId="6CDD7892" w14:textId="77777777" w:rsidTr="003C04F9">
        <w:tc>
          <w:tcPr>
            <w:tcW w:w="1413" w:type="dxa"/>
            <w:vAlign w:val="center"/>
          </w:tcPr>
          <w:p w14:paraId="2652329B" w14:textId="6CC086AB" w:rsidR="003C04F9" w:rsidRPr="003C04F9" w:rsidRDefault="003C04F9" w:rsidP="003C04F9">
            <w:pPr>
              <w:jc w:val="center"/>
              <w:rPr>
                <w:b/>
                <w:bCs/>
              </w:rPr>
            </w:pPr>
            <w:r w:rsidRPr="003C04F9">
              <w:rPr>
                <w:b/>
                <w:bCs/>
              </w:rPr>
              <w:t>Sales</w:t>
            </w:r>
          </w:p>
        </w:tc>
        <w:tc>
          <w:tcPr>
            <w:tcW w:w="992" w:type="dxa"/>
          </w:tcPr>
          <w:p w14:paraId="56D2C7A1" w14:textId="77777777" w:rsidR="003C04F9" w:rsidRDefault="003C04F9" w:rsidP="00A57FBC"/>
          <w:p w14:paraId="3A6C201A" w14:textId="77777777" w:rsidR="003C04F9" w:rsidRDefault="003C04F9" w:rsidP="00A57FBC"/>
        </w:tc>
        <w:tc>
          <w:tcPr>
            <w:tcW w:w="2126" w:type="dxa"/>
          </w:tcPr>
          <w:p w14:paraId="7EC1888D" w14:textId="77777777" w:rsidR="003C04F9" w:rsidRDefault="003C04F9" w:rsidP="00A57FBC"/>
        </w:tc>
        <w:tc>
          <w:tcPr>
            <w:tcW w:w="2694" w:type="dxa"/>
          </w:tcPr>
          <w:p w14:paraId="61A08108" w14:textId="77777777" w:rsidR="003C04F9" w:rsidRDefault="003C04F9" w:rsidP="00A57FBC"/>
        </w:tc>
        <w:tc>
          <w:tcPr>
            <w:tcW w:w="2268" w:type="dxa"/>
          </w:tcPr>
          <w:p w14:paraId="6582FAD4" w14:textId="77777777" w:rsidR="003C04F9" w:rsidRDefault="003C04F9" w:rsidP="00A57FBC"/>
        </w:tc>
      </w:tr>
      <w:tr w:rsidR="003C04F9" w14:paraId="1A22DA5C" w14:textId="77777777" w:rsidTr="003C04F9">
        <w:tc>
          <w:tcPr>
            <w:tcW w:w="1413" w:type="dxa"/>
            <w:vAlign w:val="center"/>
          </w:tcPr>
          <w:p w14:paraId="076765EA" w14:textId="63D72694" w:rsidR="003C04F9" w:rsidRPr="003C04F9" w:rsidRDefault="003C04F9" w:rsidP="003C04F9">
            <w:pPr>
              <w:jc w:val="center"/>
              <w:rPr>
                <w:b/>
                <w:bCs/>
              </w:rPr>
            </w:pPr>
            <w:r w:rsidRPr="003C04F9">
              <w:rPr>
                <w:b/>
                <w:bCs/>
              </w:rPr>
              <w:t>R&amp;D</w:t>
            </w:r>
          </w:p>
        </w:tc>
        <w:tc>
          <w:tcPr>
            <w:tcW w:w="992" w:type="dxa"/>
          </w:tcPr>
          <w:p w14:paraId="2BD721DE" w14:textId="77777777" w:rsidR="003C04F9" w:rsidRDefault="003C04F9" w:rsidP="00A57FBC"/>
          <w:p w14:paraId="24BD72A3" w14:textId="77777777" w:rsidR="003C04F9" w:rsidRDefault="003C04F9" w:rsidP="00A57FBC"/>
        </w:tc>
        <w:tc>
          <w:tcPr>
            <w:tcW w:w="2126" w:type="dxa"/>
          </w:tcPr>
          <w:p w14:paraId="43629F63" w14:textId="77777777" w:rsidR="003C04F9" w:rsidRDefault="003C04F9" w:rsidP="00A57FBC"/>
        </w:tc>
        <w:tc>
          <w:tcPr>
            <w:tcW w:w="2694" w:type="dxa"/>
          </w:tcPr>
          <w:p w14:paraId="39897F51" w14:textId="77777777" w:rsidR="003C04F9" w:rsidRDefault="003C04F9" w:rsidP="00A57FBC"/>
        </w:tc>
        <w:tc>
          <w:tcPr>
            <w:tcW w:w="2268" w:type="dxa"/>
          </w:tcPr>
          <w:p w14:paraId="6AE624E8" w14:textId="77777777" w:rsidR="003C04F9" w:rsidRDefault="003C04F9" w:rsidP="00A57FBC"/>
        </w:tc>
      </w:tr>
      <w:tr w:rsidR="003C04F9" w14:paraId="2E2216A8" w14:textId="77777777" w:rsidTr="003C04F9">
        <w:tc>
          <w:tcPr>
            <w:tcW w:w="1413" w:type="dxa"/>
            <w:vAlign w:val="center"/>
          </w:tcPr>
          <w:p w14:paraId="461FBB7C" w14:textId="5B61FDB1" w:rsidR="003C04F9" w:rsidRPr="003C04F9" w:rsidRDefault="003C04F9" w:rsidP="003C04F9">
            <w:pPr>
              <w:jc w:val="center"/>
              <w:rPr>
                <w:b/>
                <w:bCs/>
              </w:rPr>
            </w:pPr>
            <w:r w:rsidRPr="003C04F9">
              <w:rPr>
                <w:b/>
                <w:bCs/>
              </w:rPr>
              <w:t>IT support</w:t>
            </w:r>
          </w:p>
        </w:tc>
        <w:tc>
          <w:tcPr>
            <w:tcW w:w="992" w:type="dxa"/>
          </w:tcPr>
          <w:p w14:paraId="02DDBA42" w14:textId="77777777" w:rsidR="003C04F9" w:rsidRDefault="003C04F9" w:rsidP="00A57FBC"/>
          <w:p w14:paraId="4A686980" w14:textId="77777777" w:rsidR="003C04F9" w:rsidRDefault="003C04F9" w:rsidP="00A57FBC"/>
        </w:tc>
        <w:tc>
          <w:tcPr>
            <w:tcW w:w="2126" w:type="dxa"/>
          </w:tcPr>
          <w:p w14:paraId="0F15F829" w14:textId="77777777" w:rsidR="003C04F9" w:rsidRDefault="003C04F9" w:rsidP="00A57FBC"/>
        </w:tc>
        <w:tc>
          <w:tcPr>
            <w:tcW w:w="2694" w:type="dxa"/>
          </w:tcPr>
          <w:p w14:paraId="58DDF876" w14:textId="77777777" w:rsidR="003C04F9" w:rsidRDefault="003C04F9" w:rsidP="00A57FBC"/>
        </w:tc>
        <w:tc>
          <w:tcPr>
            <w:tcW w:w="2268" w:type="dxa"/>
          </w:tcPr>
          <w:p w14:paraId="5691B037" w14:textId="77777777" w:rsidR="003C04F9" w:rsidRDefault="003C04F9" w:rsidP="00A57FBC"/>
        </w:tc>
      </w:tr>
    </w:tbl>
    <w:p w14:paraId="6F60374B" w14:textId="67DB7AA4" w:rsidR="003C04F9" w:rsidRDefault="003C04F9" w:rsidP="00BD7B8C">
      <w:pPr>
        <w:pStyle w:val="Heading1"/>
        <w:numPr>
          <w:ilvl w:val="0"/>
          <w:numId w:val="0"/>
        </w:numPr>
      </w:pPr>
    </w:p>
    <w:p w14:paraId="602EFE86" w14:textId="7F52F18F" w:rsidR="00790E47" w:rsidRDefault="00790E47" w:rsidP="00790E47"/>
    <w:p w14:paraId="52EA0D67" w14:textId="77777777" w:rsidR="00790E47" w:rsidRDefault="00790E47" w:rsidP="00790E47"/>
    <w:p w14:paraId="0F610A92" w14:textId="77777777" w:rsidR="00790E47" w:rsidRDefault="00790E47" w:rsidP="00790E47"/>
    <w:p w14:paraId="03D268F8" w14:textId="77777777" w:rsidR="00790E47" w:rsidRDefault="00790E47" w:rsidP="00790E47"/>
    <w:p w14:paraId="0A00004A" w14:textId="77777777" w:rsidR="00790E47" w:rsidRDefault="00790E47" w:rsidP="00790E47"/>
    <w:p w14:paraId="21705EAD" w14:textId="77777777" w:rsidR="00790E47" w:rsidRDefault="00790E47" w:rsidP="00790E47"/>
    <w:p w14:paraId="34B57307" w14:textId="77777777" w:rsidR="00790E47" w:rsidRDefault="00790E47" w:rsidP="00790E47"/>
    <w:p w14:paraId="12CFCDF9" w14:textId="77777777" w:rsidR="00790E47" w:rsidRDefault="00790E47" w:rsidP="00790E47"/>
    <w:p w14:paraId="5ABFFE90" w14:textId="77777777" w:rsidR="00790E47" w:rsidRDefault="00790E47" w:rsidP="00790E47"/>
    <w:p w14:paraId="1A7CF3B7" w14:textId="77777777" w:rsidR="00132E05" w:rsidRDefault="00132E05" w:rsidP="00790E47"/>
    <w:p w14:paraId="01A75805" w14:textId="77777777" w:rsidR="00790E47" w:rsidRDefault="00790E47" w:rsidP="00790E47"/>
    <w:p w14:paraId="61ACCF3B" w14:textId="77777777" w:rsidR="00790E47" w:rsidRDefault="00790E47" w:rsidP="00790E47"/>
    <w:p w14:paraId="34A4E514" w14:textId="77777777" w:rsidR="00790E47" w:rsidRDefault="00790E47" w:rsidP="00790E47"/>
    <w:p w14:paraId="75F3A4E4" w14:textId="3E2AF260" w:rsidR="00790E47" w:rsidRPr="00790E47" w:rsidRDefault="00790E47" w:rsidP="00790E47">
      <w:r>
        <w:t>Veel succes!</w:t>
      </w:r>
    </w:p>
    <w:sectPr w:rsidR="00790E47" w:rsidRPr="00790E47" w:rsidSect="00C706EE">
      <w:footerReference w:type="default" r:id="rId12"/>
      <w:pgSz w:w="11906" w:h="16838"/>
      <w:pgMar w:top="425" w:right="567" w:bottom="425" w:left="1701" w:header="709" w:footer="112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96719" w14:textId="77777777" w:rsidR="00CF0551" w:rsidRDefault="00CF0551" w:rsidP="003B5EEC">
      <w:pPr>
        <w:spacing w:after="0"/>
      </w:pPr>
      <w:r>
        <w:separator/>
      </w:r>
    </w:p>
  </w:endnote>
  <w:endnote w:type="continuationSeparator" w:id="0">
    <w:p w14:paraId="48AC232C" w14:textId="77777777" w:rsidR="00CF0551" w:rsidRDefault="00CF0551" w:rsidP="003B5EE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LucidaSans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60CDB" w14:textId="134BE44F" w:rsidR="003B5EEC" w:rsidRPr="003B5EEC" w:rsidRDefault="00262D81" w:rsidP="00C706EE">
    <w:pPr>
      <w:pStyle w:val="Footer"/>
      <w:tabs>
        <w:tab w:val="clear" w:pos="4536"/>
        <w:tab w:val="clear" w:pos="9072"/>
        <w:tab w:val="right" w:pos="9638"/>
      </w:tabs>
    </w:pPr>
    <w:r>
      <w:rPr>
        <w:b/>
        <w:bCs/>
        <w:sz w:val="18"/>
        <w:szCs w:val="18"/>
      </w:rPr>
      <w:t>Voorbeeld examen Datacommunicatie</w:t>
    </w:r>
    <w:r w:rsidR="003B5EEC" w:rsidRPr="003B5EEC">
      <w:rPr>
        <w:sz w:val="18"/>
        <w:szCs w:val="18"/>
      </w:rPr>
      <w:tab/>
    </w:r>
    <w:r w:rsidR="003B5EEC" w:rsidRPr="003B5EEC">
      <w:fldChar w:fldCharType="begin"/>
    </w:r>
    <w:r w:rsidR="003B5EEC" w:rsidRPr="003B5EEC">
      <w:instrText>PAGE   \* MERGEFORMAT</w:instrText>
    </w:r>
    <w:r w:rsidR="003B5EEC" w:rsidRPr="003B5EEC">
      <w:fldChar w:fldCharType="separate"/>
    </w:r>
    <w:r w:rsidR="00964C47" w:rsidRPr="00964C47">
      <w:rPr>
        <w:noProof/>
        <w:lang w:val="nl-NL"/>
      </w:rPr>
      <w:t>1</w:t>
    </w:r>
    <w:r w:rsidR="003B5EEC" w:rsidRPr="003B5EEC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E4DD3" w14:textId="77777777" w:rsidR="00CF0551" w:rsidRDefault="00CF0551" w:rsidP="003B5EEC">
      <w:pPr>
        <w:spacing w:after="0"/>
      </w:pPr>
      <w:r>
        <w:separator/>
      </w:r>
    </w:p>
  </w:footnote>
  <w:footnote w:type="continuationSeparator" w:id="0">
    <w:p w14:paraId="14212814" w14:textId="77777777" w:rsidR="00CF0551" w:rsidRDefault="00CF0551" w:rsidP="003B5EE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CE26A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D22898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06C30E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95A3CC8"/>
    <w:lvl w:ilvl="0">
      <w:start w:val="1"/>
      <w:numFmt w:val="decimal"/>
      <w:pStyle w:val="ListNumber2"/>
      <w:lvlText w:val="%1"/>
      <w:lvlJc w:val="left"/>
      <w:pPr>
        <w:ind w:left="700" w:hanging="360"/>
      </w:pPr>
      <w:rPr>
        <w:rFonts w:ascii="Trebuchet MS" w:hAnsi="Trebuchet MS" w:hint="default"/>
        <w:b/>
        <w:i w:val="0"/>
        <w:sz w:val="22"/>
      </w:rPr>
    </w:lvl>
  </w:abstractNum>
  <w:abstractNum w:abstractNumId="4" w15:restartNumberingAfterBreak="0">
    <w:nsid w:val="FFFFFF80"/>
    <w:multiLevelType w:val="singleLevel"/>
    <w:tmpl w:val="E52A0CD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1A8BB7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A1EF3A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36A2006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EA450F8"/>
    <w:lvl w:ilvl="0">
      <w:start w:val="1"/>
      <w:numFmt w:val="decimal"/>
      <w:pStyle w:val="ListNumber"/>
      <w:lvlText w:val="%1"/>
      <w:lvlJc w:val="left"/>
      <w:pPr>
        <w:ind w:left="360" w:hanging="360"/>
      </w:pPr>
      <w:rPr>
        <w:rFonts w:ascii="Trebuchet MS" w:hAnsi="Trebuchet MS" w:hint="default"/>
        <w:b/>
        <w:i w:val="0"/>
        <w:sz w:val="22"/>
      </w:rPr>
    </w:lvl>
  </w:abstractNum>
  <w:abstractNum w:abstractNumId="9" w15:restartNumberingAfterBreak="0">
    <w:nsid w:val="FFFFFF89"/>
    <w:multiLevelType w:val="singleLevel"/>
    <w:tmpl w:val="87B6E8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D2693B"/>
    <w:multiLevelType w:val="hybridMultilevel"/>
    <w:tmpl w:val="29588256"/>
    <w:lvl w:ilvl="0" w:tplc="5EDA3120">
      <w:start w:val="2"/>
      <w:numFmt w:val="bullet"/>
      <w:lvlText w:val="-"/>
      <w:lvlJc w:val="left"/>
      <w:pPr>
        <w:ind w:left="720" w:hanging="360"/>
      </w:pPr>
      <w:rPr>
        <w:rFonts w:ascii="Trebuchet MS" w:eastAsiaTheme="minorHAnsi" w:hAnsi="Trebuchet M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89976DF"/>
    <w:multiLevelType w:val="hybridMultilevel"/>
    <w:tmpl w:val="033EA5E6"/>
    <w:lvl w:ilvl="0" w:tplc="EFA8A958">
      <w:numFmt w:val="bullet"/>
      <w:lvlText w:val="-"/>
      <w:lvlJc w:val="left"/>
      <w:pPr>
        <w:ind w:left="1064" w:hanging="360"/>
      </w:pPr>
      <w:rPr>
        <w:rFonts w:ascii="Trebuchet MS" w:eastAsiaTheme="minorHAnsi" w:hAnsi="Trebuchet M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784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04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24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44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64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384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04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24" w:hanging="360"/>
      </w:pPr>
      <w:rPr>
        <w:rFonts w:ascii="Wingdings" w:hAnsi="Wingdings" w:hint="default"/>
      </w:rPr>
    </w:lvl>
  </w:abstractNum>
  <w:abstractNum w:abstractNumId="12" w15:restartNumberingAfterBreak="0">
    <w:nsid w:val="14AF4157"/>
    <w:multiLevelType w:val="hybridMultilevel"/>
    <w:tmpl w:val="C5B685A8"/>
    <w:lvl w:ilvl="0" w:tplc="E94E0AD4">
      <w:start w:val="1"/>
      <w:numFmt w:val="lowerLetter"/>
      <w:lvlText w:val="%1"/>
      <w:lvlJc w:val="left"/>
      <w:pPr>
        <w:ind w:left="360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4320" w:hanging="360"/>
      </w:pPr>
    </w:lvl>
    <w:lvl w:ilvl="2" w:tplc="1000001B" w:tentative="1">
      <w:start w:val="1"/>
      <w:numFmt w:val="lowerRoman"/>
      <w:lvlText w:val="%3."/>
      <w:lvlJc w:val="right"/>
      <w:pPr>
        <w:ind w:left="5040" w:hanging="180"/>
      </w:pPr>
    </w:lvl>
    <w:lvl w:ilvl="3" w:tplc="1000000F" w:tentative="1">
      <w:start w:val="1"/>
      <w:numFmt w:val="decimal"/>
      <w:lvlText w:val="%4."/>
      <w:lvlJc w:val="left"/>
      <w:pPr>
        <w:ind w:left="5760" w:hanging="360"/>
      </w:pPr>
    </w:lvl>
    <w:lvl w:ilvl="4" w:tplc="10000019" w:tentative="1">
      <w:start w:val="1"/>
      <w:numFmt w:val="lowerLetter"/>
      <w:lvlText w:val="%5."/>
      <w:lvlJc w:val="left"/>
      <w:pPr>
        <w:ind w:left="6480" w:hanging="360"/>
      </w:pPr>
    </w:lvl>
    <w:lvl w:ilvl="5" w:tplc="1000001B" w:tentative="1">
      <w:start w:val="1"/>
      <w:numFmt w:val="lowerRoman"/>
      <w:lvlText w:val="%6."/>
      <w:lvlJc w:val="right"/>
      <w:pPr>
        <w:ind w:left="7200" w:hanging="180"/>
      </w:pPr>
    </w:lvl>
    <w:lvl w:ilvl="6" w:tplc="1000000F" w:tentative="1">
      <w:start w:val="1"/>
      <w:numFmt w:val="decimal"/>
      <w:lvlText w:val="%7."/>
      <w:lvlJc w:val="left"/>
      <w:pPr>
        <w:ind w:left="7920" w:hanging="360"/>
      </w:pPr>
    </w:lvl>
    <w:lvl w:ilvl="7" w:tplc="10000019" w:tentative="1">
      <w:start w:val="1"/>
      <w:numFmt w:val="lowerLetter"/>
      <w:lvlText w:val="%8."/>
      <w:lvlJc w:val="left"/>
      <w:pPr>
        <w:ind w:left="8640" w:hanging="360"/>
      </w:pPr>
    </w:lvl>
    <w:lvl w:ilvl="8" w:tplc="1000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3" w15:restartNumberingAfterBreak="0">
    <w:nsid w:val="18937CC7"/>
    <w:multiLevelType w:val="hybridMultilevel"/>
    <w:tmpl w:val="64FA250E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B072089"/>
    <w:multiLevelType w:val="hybridMultilevel"/>
    <w:tmpl w:val="5E58DFBA"/>
    <w:lvl w:ilvl="0" w:tplc="5E2C3E52">
      <w:start w:val="2"/>
      <w:numFmt w:val="bullet"/>
      <w:lvlText w:val="-"/>
      <w:lvlJc w:val="left"/>
      <w:pPr>
        <w:ind w:left="720" w:hanging="360"/>
      </w:pPr>
      <w:rPr>
        <w:rFonts w:ascii="Trebuchet MS" w:eastAsiaTheme="minorHAnsi" w:hAnsi="Trebuchet M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46057"/>
    <w:multiLevelType w:val="hybridMultilevel"/>
    <w:tmpl w:val="8D14AF60"/>
    <w:lvl w:ilvl="0" w:tplc="E94E0AD4">
      <w:start w:val="1"/>
      <w:numFmt w:val="lowerLetter"/>
      <w:lvlText w:val="%1"/>
      <w:lvlJc w:val="left"/>
      <w:pPr>
        <w:ind w:left="3888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4608" w:hanging="360"/>
      </w:pPr>
    </w:lvl>
    <w:lvl w:ilvl="2" w:tplc="1000001B" w:tentative="1">
      <w:start w:val="1"/>
      <w:numFmt w:val="lowerRoman"/>
      <w:lvlText w:val="%3."/>
      <w:lvlJc w:val="right"/>
      <w:pPr>
        <w:ind w:left="5328" w:hanging="180"/>
      </w:pPr>
    </w:lvl>
    <w:lvl w:ilvl="3" w:tplc="1000000F" w:tentative="1">
      <w:start w:val="1"/>
      <w:numFmt w:val="decimal"/>
      <w:lvlText w:val="%4."/>
      <w:lvlJc w:val="left"/>
      <w:pPr>
        <w:ind w:left="6048" w:hanging="360"/>
      </w:pPr>
    </w:lvl>
    <w:lvl w:ilvl="4" w:tplc="10000019" w:tentative="1">
      <w:start w:val="1"/>
      <w:numFmt w:val="lowerLetter"/>
      <w:lvlText w:val="%5."/>
      <w:lvlJc w:val="left"/>
      <w:pPr>
        <w:ind w:left="6768" w:hanging="360"/>
      </w:pPr>
    </w:lvl>
    <w:lvl w:ilvl="5" w:tplc="1000001B" w:tentative="1">
      <w:start w:val="1"/>
      <w:numFmt w:val="lowerRoman"/>
      <w:lvlText w:val="%6."/>
      <w:lvlJc w:val="right"/>
      <w:pPr>
        <w:ind w:left="7488" w:hanging="180"/>
      </w:pPr>
    </w:lvl>
    <w:lvl w:ilvl="6" w:tplc="1000000F" w:tentative="1">
      <w:start w:val="1"/>
      <w:numFmt w:val="decimal"/>
      <w:lvlText w:val="%7."/>
      <w:lvlJc w:val="left"/>
      <w:pPr>
        <w:ind w:left="8208" w:hanging="360"/>
      </w:pPr>
    </w:lvl>
    <w:lvl w:ilvl="7" w:tplc="10000019" w:tentative="1">
      <w:start w:val="1"/>
      <w:numFmt w:val="lowerLetter"/>
      <w:lvlText w:val="%8."/>
      <w:lvlJc w:val="left"/>
      <w:pPr>
        <w:ind w:left="8928" w:hanging="360"/>
      </w:pPr>
    </w:lvl>
    <w:lvl w:ilvl="8" w:tplc="1000001B" w:tentative="1">
      <w:start w:val="1"/>
      <w:numFmt w:val="lowerRoman"/>
      <w:lvlText w:val="%9."/>
      <w:lvlJc w:val="right"/>
      <w:pPr>
        <w:ind w:left="9648" w:hanging="180"/>
      </w:pPr>
    </w:lvl>
  </w:abstractNum>
  <w:abstractNum w:abstractNumId="16" w15:restartNumberingAfterBreak="0">
    <w:nsid w:val="1E8B79C4"/>
    <w:multiLevelType w:val="hybridMultilevel"/>
    <w:tmpl w:val="698A3D88"/>
    <w:lvl w:ilvl="0" w:tplc="D6645C82">
      <w:start w:val="1"/>
      <w:numFmt w:val="decimal"/>
      <w:pStyle w:val="Heading1"/>
      <w:lvlText w:val="%1"/>
      <w:lvlJc w:val="left"/>
      <w:pPr>
        <w:ind w:left="720" w:hanging="360"/>
      </w:pPr>
      <w:rPr>
        <w:rFonts w:ascii="Trebuchet MS" w:hAnsi="Trebuchet MS" w:hint="default"/>
        <w:b/>
        <w:i w:val="0"/>
        <w:sz w:val="22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1E0514"/>
    <w:multiLevelType w:val="hybridMultilevel"/>
    <w:tmpl w:val="08AC15E8"/>
    <w:lvl w:ilvl="0" w:tplc="B08429FE">
      <w:start w:val="1"/>
      <w:numFmt w:val="lowerLetter"/>
      <w:pStyle w:val="Heading2"/>
      <w:lvlText w:val="%1"/>
      <w:lvlJc w:val="left"/>
      <w:pPr>
        <w:ind w:left="1004" w:hanging="360"/>
      </w:pPr>
      <w:rPr>
        <w:rFonts w:hint="default"/>
        <w:sz w:val="20"/>
      </w:rPr>
    </w:lvl>
    <w:lvl w:ilvl="1" w:tplc="08130019" w:tentative="1">
      <w:start w:val="1"/>
      <w:numFmt w:val="lowerLetter"/>
      <w:lvlText w:val="%2."/>
      <w:lvlJc w:val="left"/>
      <w:pPr>
        <w:ind w:left="1724" w:hanging="360"/>
      </w:pPr>
    </w:lvl>
    <w:lvl w:ilvl="2" w:tplc="0813001B" w:tentative="1">
      <w:start w:val="1"/>
      <w:numFmt w:val="lowerRoman"/>
      <w:lvlText w:val="%3."/>
      <w:lvlJc w:val="right"/>
      <w:pPr>
        <w:ind w:left="2444" w:hanging="180"/>
      </w:pPr>
    </w:lvl>
    <w:lvl w:ilvl="3" w:tplc="0813000F" w:tentative="1">
      <w:start w:val="1"/>
      <w:numFmt w:val="decimal"/>
      <w:lvlText w:val="%4."/>
      <w:lvlJc w:val="left"/>
      <w:pPr>
        <w:ind w:left="3164" w:hanging="360"/>
      </w:pPr>
    </w:lvl>
    <w:lvl w:ilvl="4" w:tplc="08130019" w:tentative="1">
      <w:start w:val="1"/>
      <w:numFmt w:val="lowerLetter"/>
      <w:lvlText w:val="%5."/>
      <w:lvlJc w:val="left"/>
      <w:pPr>
        <w:ind w:left="3884" w:hanging="360"/>
      </w:pPr>
    </w:lvl>
    <w:lvl w:ilvl="5" w:tplc="0813001B" w:tentative="1">
      <w:start w:val="1"/>
      <w:numFmt w:val="lowerRoman"/>
      <w:lvlText w:val="%6."/>
      <w:lvlJc w:val="right"/>
      <w:pPr>
        <w:ind w:left="4604" w:hanging="180"/>
      </w:pPr>
    </w:lvl>
    <w:lvl w:ilvl="6" w:tplc="0813000F" w:tentative="1">
      <w:start w:val="1"/>
      <w:numFmt w:val="decimal"/>
      <w:lvlText w:val="%7."/>
      <w:lvlJc w:val="left"/>
      <w:pPr>
        <w:ind w:left="5324" w:hanging="360"/>
      </w:pPr>
    </w:lvl>
    <w:lvl w:ilvl="7" w:tplc="08130019" w:tentative="1">
      <w:start w:val="1"/>
      <w:numFmt w:val="lowerLetter"/>
      <w:lvlText w:val="%8."/>
      <w:lvlJc w:val="left"/>
      <w:pPr>
        <w:ind w:left="6044" w:hanging="360"/>
      </w:pPr>
    </w:lvl>
    <w:lvl w:ilvl="8" w:tplc="0813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8" w15:restartNumberingAfterBreak="0">
    <w:nsid w:val="33493676"/>
    <w:multiLevelType w:val="hybridMultilevel"/>
    <w:tmpl w:val="FF1C8FF0"/>
    <w:lvl w:ilvl="0" w:tplc="E94E0AD4">
      <w:start w:val="1"/>
      <w:numFmt w:val="lowerLetter"/>
      <w:lvlText w:val="%1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FC1BF1"/>
    <w:multiLevelType w:val="hybridMultilevel"/>
    <w:tmpl w:val="450C5694"/>
    <w:lvl w:ilvl="0" w:tplc="E94E0AD4">
      <w:start w:val="1"/>
      <w:numFmt w:val="lowerLetter"/>
      <w:lvlText w:val="%1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A2698C"/>
    <w:multiLevelType w:val="hybridMultilevel"/>
    <w:tmpl w:val="E22EBA26"/>
    <w:lvl w:ilvl="0" w:tplc="E94E0AD4">
      <w:start w:val="1"/>
      <w:numFmt w:val="lowerLetter"/>
      <w:lvlText w:val="%1"/>
      <w:lvlJc w:val="left"/>
      <w:pPr>
        <w:ind w:left="360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4320" w:hanging="360"/>
      </w:pPr>
    </w:lvl>
    <w:lvl w:ilvl="2" w:tplc="1000001B" w:tentative="1">
      <w:start w:val="1"/>
      <w:numFmt w:val="lowerRoman"/>
      <w:lvlText w:val="%3."/>
      <w:lvlJc w:val="right"/>
      <w:pPr>
        <w:ind w:left="5040" w:hanging="180"/>
      </w:pPr>
    </w:lvl>
    <w:lvl w:ilvl="3" w:tplc="1000000F" w:tentative="1">
      <w:start w:val="1"/>
      <w:numFmt w:val="decimal"/>
      <w:lvlText w:val="%4."/>
      <w:lvlJc w:val="left"/>
      <w:pPr>
        <w:ind w:left="5760" w:hanging="360"/>
      </w:pPr>
    </w:lvl>
    <w:lvl w:ilvl="4" w:tplc="10000019" w:tentative="1">
      <w:start w:val="1"/>
      <w:numFmt w:val="lowerLetter"/>
      <w:lvlText w:val="%5."/>
      <w:lvlJc w:val="left"/>
      <w:pPr>
        <w:ind w:left="6480" w:hanging="360"/>
      </w:pPr>
    </w:lvl>
    <w:lvl w:ilvl="5" w:tplc="1000001B" w:tentative="1">
      <w:start w:val="1"/>
      <w:numFmt w:val="lowerRoman"/>
      <w:lvlText w:val="%6."/>
      <w:lvlJc w:val="right"/>
      <w:pPr>
        <w:ind w:left="7200" w:hanging="180"/>
      </w:pPr>
    </w:lvl>
    <w:lvl w:ilvl="6" w:tplc="1000000F" w:tentative="1">
      <w:start w:val="1"/>
      <w:numFmt w:val="decimal"/>
      <w:lvlText w:val="%7."/>
      <w:lvlJc w:val="left"/>
      <w:pPr>
        <w:ind w:left="7920" w:hanging="360"/>
      </w:pPr>
    </w:lvl>
    <w:lvl w:ilvl="7" w:tplc="10000019" w:tentative="1">
      <w:start w:val="1"/>
      <w:numFmt w:val="lowerLetter"/>
      <w:lvlText w:val="%8."/>
      <w:lvlJc w:val="left"/>
      <w:pPr>
        <w:ind w:left="8640" w:hanging="360"/>
      </w:pPr>
    </w:lvl>
    <w:lvl w:ilvl="8" w:tplc="1000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1" w15:restartNumberingAfterBreak="0">
    <w:nsid w:val="57FB7B08"/>
    <w:multiLevelType w:val="multilevel"/>
    <w:tmpl w:val="1000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5A8D27A3"/>
    <w:multiLevelType w:val="hybridMultilevel"/>
    <w:tmpl w:val="5E8450F8"/>
    <w:lvl w:ilvl="0" w:tplc="BE80C620">
      <w:numFmt w:val="bullet"/>
      <w:lvlText w:val="-"/>
      <w:lvlJc w:val="left"/>
      <w:pPr>
        <w:ind w:left="928" w:hanging="360"/>
      </w:pPr>
      <w:rPr>
        <w:rFonts w:ascii="Trebuchet MS" w:eastAsiaTheme="majorEastAsia" w:hAnsi="Trebuchet MS" w:cstheme="majorBidi" w:hint="default"/>
      </w:rPr>
    </w:lvl>
    <w:lvl w:ilvl="1" w:tplc="1000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3" w15:restartNumberingAfterBreak="0">
    <w:nsid w:val="74831EA5"/>
    <w:multiLevelType w:val="hybridMultilevel"/>
    <w:tmpl w:val="B202A2E6"/>
    <w:lvl w:ilvl="0" w:tplc="E94E0AD4">
      <w:start w:val="1"/>
      <w:numFmt w:val="lowerLetter"/>
      <w:lvlText w:val="%1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5A34EC0"/>
    <w:multiLevelType w:val="hybridMultilevel"/>
    <w:tmpl w:val="15466D0E"/>
    <w:lvl w:ilvl="0" w:tplc="E9749754">
      <w:start w:val="2"/>
      <w:numFmt w:val="bullet"/>
      <w:lvlText w:val="-"/>
      <w:lvlJc w:val="left"/>
      <w:pPr>
        <w:ind w:left="720" w:hanging="360"/>
      </w:pPr>
      <w:rPr>
        <w:rFonts w:ascii="Trebuchet MS" w:eastAsiaTheme="minorHAnsi" w:hAnsi="Trebuchet M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2D1D87"/>
    <w:multiLevelType w:val="hybridMultilevel"/>
    <w:tmpl w:val="0726C124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3C0BEF"/>
    <w:multiLevelType w:val="hybridMultilevel"/>
    <w:tmpl w:val="EB3E3B0C"/>
    <w:lvl w:ilvl="0" w:tplc="E94E0AD4">
      <w:start w:val="1"/>
      <w:numFmt w:val="lowerLetter"/>
      <w:lvlText w:val="%1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E584D2B"/>
    <w:multiLevelType w:val="hybridMultilevel"/>
    <w:tmpl w:val="17C8C720"/>
    <w:lvl w:ilvl="0" w:tplc="F2F672E4">
      <w:start w:val="2"/>
      <w:numFmt w:val="bullet"/>
      <w:lvlText w:val="-"/>
      <w:lvlJc w:val="left"/>
      <w:pPr>
        <w:ind w:left="720" w:hanging="360"/>
      </w:pPr>
      <w:rPr>
        <w:rFonts w:ascii="Trebuchet MS" w:eastAsiaTheme="minorHAnsi" w:hAnsi="Trebuchet M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492795">
    <w:abstractNumId w:val="13"/>
  </w:num>
  <w:num w:numId="2" w16cid:durableId="1416130112">
    <w:abstractNumId w:val="25"/>
  </w:num>
  <w:num w:numId="3" w16cid:durableId="1639843236">
    <w:abstractNumId w:val="9"/>
  </w:num>
  <w:num w:numId="4" w16cid:durableId="136342371">
    <w:abstractNumId w:val="7"/>
  </w:num>
  <w:num w:numId="5" w16cid:durableId="853688511">
    <w:abstractNumId w:val="6"/>
  </w:num>
  <w:num w:numId="6" w16cid:durableId="1517769375">
    <w:abstractNumId w:val="5"/>
  </w:num>
  <w:num w:numId="7" w16cid:durableId="12146653">
    <w:abstractNumId w:val="4"/>
  </w:num>
  <w:num w:numId="8" w16cid:durableId="183133394">
    <w:abstractNumId w:val="8"/>
  </w:num>
  <w:num w:numId="9" w16cid:durableId="684479672">
    <w:abstractNumId w:val="3"/>
  </w:num>
  <w:num w:numId="10" w16cid:durableId="703939805">
    <w:abstractNumId w:val="2"/>
  </w:num>
  <w:num w:numId="11" w16cid:durableId="1174149879">
    <w:abstractNumId w:val="1"/>
  </w:num>
  <w:num w:numId="12" w16cid:durableId="501362439">
    <w:abstractNumId w:val="0"/>
  </w:num>
  <w:num w:numId="13" w16cid:durableId="1286735652">
    <w:abstractNumId w:val="16"/>
  </w:num>
  <w:num w:numId="14" w16cid:durableId="2095591144">
    <w:abstractNumId w:val="17"/>
  </w:num>
  <w:num w:numId="15" w16cid:durableId="1966613472">
    <w:abstractNumId w:val="27"/>
  </w:num>
  <w:num w:numId="16" w16cid:durableId="1057122907">
    <w:abstractNumId w:val="24"/>
  </w:num>
  <w:num w:numId="17" w16cid:durableId="1180705264">
    <w:abstractNumId w:val="14"/>
  </w:num>
  <w:num w:numId="18" w16cid:durableId="33313144">
    <w:abstractNumId w:val="10"/>
  </w:num>
  <w:num w:numId="19" w16cid:durableId="330911985">
    <w:abstractNumId w:val="17"/>
    <w:lvlOverride w:ilvl="0">
      <w:startOverride w:val="1"/>
    </w:lvlOverride>
  </w:num>
  <w:num w:numId="20" w16cid:durableId="987518140">
    <w:abstractNumId w:val="17"/>
    <w:lvlOverride w:ilvl="0">
      <w:startOverride w:val="1"/>
    </w:lvlOverride>
  </w:num>
  <w:num w:numId="21" w16cid:durableId="1213230630">
    <w:abstractNumId w:val="17"/>
    <w:lvlOverride w:ilvl="0">
      <w:startOverride w:val="1"/>
    </w:lvlOverride>
  </w:num>
  <w:num w:numId="22" w16cid:durableId="1703902424">
    <w:abstractNumId w:val="17"/>
    <w:lvlOverride w:ilvl="0">
      <w:startOverride w:val="1"/>
    </w:lvlOverride>
  </w:num>
  <w:num w:numId="23" w16cid:durableId="492527776">
    <w:abstractNumId w:val="17"/>
    <w:lvlOverride w:ilvl="0">
      <w:startOverride w:val="1"/>
    </w:lvlOverride>
  </w:num>
  <w:num w:numId="24" w16cid:durableId="399712339">
    <w:abstractNumId w:val="17"/>
    <w:lvlOverride w:ilvl="0">
      <w:startOverride w:val="1"/>
    </w:lvlOverride>
  </w:num>
  <w:num w:numId="25" w16cid:durableId="870922045">
    <w:abstractNumId w:val="17"/>
    <w:lvlOverride w:ilvl="0">
      <w:startOverride w:val="1"/>
    </w:lvlOverride>
  </w:num>
  <w:num w:numId="26" w16cid:durableId="1097869306">
    <w:abstractNumId w:val="22"/>
  </w:num>
  <w:num w:numId="27" w16cid:durableId="1288241855">
    <w:abstractNumId w:val="11"/>
  </w:num>
  <w:num w:numId="28" w16cid:durableId="436021707">
    <w:abstractNumId w:val="21"/>
  </w:num>
  <w:num w:numId="29" w16cid:durableId="2042778247">
    <w:abstractNumId w:val="19"/>
  </w:num>
  <w:num w:numId="30" w16cid:durableId="1158688178">
    <w:abstractNumId w:val="18"/>
  </w:num>
  <w:num w:numId="31" w16cid:durableId="233198306">
    <w:abstractNumId w:val="26"/>
  </w:num>
  <w:num w:numId="32" w16cid:durableId="753628775">
    <w:abstractNumId w:val="12"/>
  </w:num>
  <w:num w:numId="33" w16cid:durableId="219945055">
    <w:abstractNumId w:val="15"/>
  </w:num>
  <w:num w:numId="34" w16cid:durableId="1178424670">
    <w:abstractNumId w:val="20"/>
  </w:num>
  <w:num w:numId="35" w16cid:durableId="10919722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C47"/>
    <w:rsid w:val="0002006B"/>
    <w:rsid w:val="0002265D"/>
    <w:rsid w:val="0003251C"/>
    <w:rsid w:val="000420A5"/>
    <w:rsid w:val="00044150"/>
    <w:rsid w:val="000942AC"/>
    <w:rsid w:val="000E6EC2"/>
    <w:rsid w:val="00132E05"/>
    <w:rsid w:val="001A4AD2"/>
    <w:rsid w:val="001E4B92"/>
    <w:rsid w:val="002470DA"/>
    <w:rsid w:val="00262D81"/>
    <w:rsid w:val="002A1863"/>
    <w:rsid w:val="002F5F39"/>
    <w:rsid w:val="003478D0"/>
    <w:rsid w:val="00350112"/>
    <w:rsid w:val="003B5EEC"/>
    <w:rsid w:val="003C04F9"/>
    <w:rsid w:val="00457FEB"/>
    <w:rsid w:val="00461BE2"/>
    <w:rsid w:val="004B51F1"/>
    <w:rsid w:val="004E561B"/>
    <w:rsid w:val="004E7CAF"/>
    <w:rsid w:val="00534DB1"/>
    <w:rsid w:val="00537A73"/>
    <w:rsid w:val="006754F3"/>
    <w:rsid w:val="00695683"/>
    <w:rsid w:val="006C48CD"/>
    <w:rsid w:val="007269A5"/>
    <w:rsid w:val="007544C2"/>
    <w:rsid w:val="007757E3"/>
    <w:rsid w:val="00781DC6"/>
    <w:rsid w:val="007821B1"/>
    <w:rsid w:val="0078304D"/>
    <w:rsid w:val="00790E47"/>
    <w:rsid w:val="00791B97"/>
    <w:rsid w:val="007C2868"/>
    <w:rsid w:val="007E2A9A"/>
    <w:rsid w:val="00805F9C"/>
    <w:rsid w:val="00813FEC"/>
    <w:rsid w:val="008C22EF"/>
    <w:rsid w:val="00964C47"/>
    <w:rsid w:val="00993486"/>
    <w:rsid w:val="00A200AF"/>
    <w:rsid w:val="00A42DD6"/>
    <w:rsid w:val="00A57FBC"/>
    <w:rsid w:val="00AD79B6"/>
    <w:rsid w:val="00B0167E"/>
    <w:rsid w:val="00B076C5"/>
    <w:rsid w:val="00B241DD"/>
    <w:rsid w:val="00B40C77"/>
    <w:rsid w:val="00B87E72"/>
    <w:rsid w:val="00B93BBC"/>
    <w:rsid w:val="00BC6E2A"/>
    <w:rsid w:val="00BD7B8C"/>
    <w:rsid w:val="00C45BA9"/>
    <w:rsid w:val="00C621ED"/>
    <w:rsid w:val="00C706EE"/>
    <w:rsid w:val="00CE7A80"/>
    <w:rsid w:val="00CF0551"/>
    <w:rsid w:val="00D01B58"/>
    <w:rsid w:val="00D42D70"/>
    <w:rsid w:val="00D56027"/>
    <w:rsid w:val="00D7182B"/>
    <w:rsid w:val="00E54174"/>
    <w:rsid w:val="00EA3F36"/>
    <w:rsid w:val="00ED06E1"/>
    <w:rsid w:val="00EE1349"/>
    <w:rsid w:val="00EE6693"/>
    <w:rsid w:val="00F91006"/>
    <w:rsid w:val="00FA1FC4"/>
    <w:rsid w:val="00FC7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B2A1BD"/>
  <w15:chartTrackingRefBased/>
  <w15:docId w15:val="{506A9082-980D-46AB-8FB6-BA692FABC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7A80"/>
    <w:pPr>
      <w:spacing w:after="120" w:line="240" w:lineRule="auto"/>
    </w:pPr>
    <w:rPr>
      <w:rFonts w:ascii="Trebuchet MS" w:hAnsi="Trebuchet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0C77"/>
    <w:pPr>
      <w:keepNext/>
      <w:keepLines/>
      <w:numPr>
        <w:numId w:val="13"/>
      </w:numPr>
      <w:tabs>
        <w:tab w:val="right" w:pos="9639"/>
      </w:tabs>
      <w:spacing w:before="240"/>
      <w:ind w:left="284" w:hanging="284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4AD2"/>
    <w:pPr>
      <w:keepNext/>
      <w:keepLines/>
      <w:numPr>
        <w:numId w:val="14"/>
      </w:numPr>
      <w:tabs>
        <w:tab w:val="right" w:pos="9639"/>
      </w:tabs>
      <w:spacing w:before="120"/>
      <w:ind w:left="568" w:hanging="284"/>
      <w:outlineLvl w:val="1"/>
    </w:pPr>
    <w:rPr>
      <w:rFonts w:eastAsiaTheme="majorEastAsia" w:cstheme="majorBidi"/>
      <w:b/>
      <w:szCs w:val="26"/>
    </w:rPr>
  </w:style>
  <w:style w:type="paragraph" w:styleId="Heading5">
    <w:name w:val="heading 5"/>
    <w:basedOn w:val="Normal"/>
    <w:next w:val="Normal"/>
    <w:link w:val="Heading5Char"/>
    <w:qFormat/>
    <w:rsid w:val="00D01B58"/>
    <w:pPr>
      <w:keepNext/>
      <w:autoSpaceDE w:val="0"/>
      <w:autoSpaceDN w:val="0"/>
      <w:adjustRightInd w:val="0"/>
      <w:jc w:val="both"/>
      <w:outlineLvl w:val="4"/>
    </w:pPr>
    <w:rPr>
      <w:rFonts w:ascii="Verdana" w:eastAsia="Times New Roman" w:hAnsi="Verdana" w:cs="Times New Roman"/>
      <w:b/>
      <w:bCs/>
      <w:color w:val="CC3300"/>
      <w:sz w:val="16"/>
      <w:szCs w:val="16"/>
      <w:lang w:val="nl-NL" w:eastAsia="nl-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D01B58"/>
    <w:rPr>
      <w:rFonts w:ascii="Verdana" w:eastAsia="Times New Roman" w:hAnsi="Verdana" w:cs="Times New Roman"/>
      <w:b/>
      <w:bCs/>
      <w:color w:val="CC3300"/>
      <w:sz w:val="16"/>
      <w:szCs w:val="16"/>
      <w:lang w:val="nl-NL" w:eastAsia="nl-NL"/>
    </w:rPr>
  </w:style>
  <w:style w:type="paragraph" w:styleId="Title">
    <w:name w:val="Title"/>
    <w:basedOn w:val="Normal"/>
    <w:next w:val="Normal"/>
    <w:link w:val="TitleChar"/>
    <w:uiPriority w:val="10"/>
    <w:qFormat/>
    <w:rsid w:val="00D7182B"/>
    <w:pPr>
      <w:pBdr>
        <w:bottom w:val="single" w:sz="8" w:space="1" w:color="7F7F7F" w:themeColor="text1" w:themeTint="80"/>
      </w:pBdr>
      <w:spacing w:before="120" w:after="200"/>
      <w:contextualSpacing/>
      <w:jc w:val="center"/>
    </w:pPr>
    <w:rPr>
      <w:rFonts w:ascii="Arial Rounded MT Bold" w:eastAsiaTheme="majorEastAsia" w:hAnsi="Arial Rounded MT Bold" w:cstheme="majorBidi"/>
      <w:color w:val="595959" w:themeColor="text1" w:themeTint="A6"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182B"/>
    <w:rPr>
      <w:rFonts w:ascii="Arial Rounded MT Bold" w:eastAsiaTheme="majorEastAsia" w:hAnsi="Arial Rounded MT Bold" w:cstheme="majorBidi"/>
      <w:color w:val="595959" w:themeColor="text1" w:themeTint="A6"/>
      <w:spacing w:val="-10"/>
      <w:kern w:val="28"/>
      <w:sz w:val="28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B40C77"/>
    <w:rPr>
      <w:rFonts w:ascii="Trebuchet MS" w:eastAsiaTheme="majorEastAsia" w:hAnsi="Trebuchet MS" w:cstheme="majorBidi"/>
      <w:b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A4AD2"/>
    <w:rPr>
      <w:rFonts w:ascii="Trebuchet MS" w:eastAsiaTheme="majorEastAsia" w:hAnsi="Trebuchet MS" w:cstheme="majorBidi"/>
      <w:b/>
      <w:szCs w:val="26"/>
    </w:rPr>
  </w:style>
  <w:style w:type="paragraph" w:styleId="ListParagraph">
    <w:name w:val="List Paragraph"/>
    <w:basedOn w:val="Normal"/>
    <w:uiPriority w:val="34"/>
    <w:qFormat/>
    <w:rsid w:val="00D01B58"/>
    <w:pPr>
      <w:ind w:left="340" w:hanging="340"/>
      <w:contextualSpacing/>
    </w:pPr>
  </w:style>
  <w:style w:type="paragraph" w:styleId="ListNumber">
    <w:name w:val="List Number"/>
    <w:basedOn w:val="Normal"/>
    <w:uiPriority w:val="99"/>
    <w:unhideWhenUsed/>
    <w:rsid w:val="00461BE2"/>
    <w:pPr>
      <w:keepNext/>
      <w:numPr>
        <w:numId w:val="8"/>
      </w:numPr>
      <w:spacing w:before="120"/>
      <w:ind w:left="357" w:hanging="357"/>
      <w:contextualSpacing/>
    </w:pPr>
    <w:rPr>
      <w:b/>
    </w:rPr>
  </w:style>
  <w:style w:type="paragraph" w:styleId="ListNumber2">
    <w:name w:val="List Number 2"/>
    <w:basedOn w:val="Normal"/>
    <w:uiPriority w:val="99"/>
    <w:unhideWhenUsed/>
    <w:rsid w:val="003B5EEC"/>
    <w:pPr>
      <w:keepNext/>
      <w:numPr>
        <w:numId w:val="9"/>
      </w:numPr>
      <w:spacing w:before="120"/>
      <w:ind w:left="697" w:hanging="357"/>
      <w:contextualSpacing/>
    </w:pPr>
    <w:rPr>
      <w:b/>
    </w:rPr>
  </w:style>
  <w:style w:type="table" w:styleId="TableGrid">
    <w:name w:val="Table Grid"/>
    <w:basedOn w:val="TableNormal"/>
    <w:uiPriority w:val="39"/>
    <w:rsid w:val="003B5EE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nl-NL" w:eastAsia="nl-NL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GridTable4-Accent2">
    <w:name w:val="Grid Table 4 Accent 2"/>
    <w:basedOn w:val="TableNormal"/>
    <w:uiPriority w:val="49"/>
    <w:rsid w:val="003B5EE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nl-NL" w:eastAsia="nl-NL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3B5EEC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3B5EEC"/>
    <w:rPr>
      <w:rFonts w:ascii="Trebuchet MS" w:hAnsi="Trebuchet MS"/>
    </w:rPr>
  </w:style>
  <w:style w:type="paragraph" w:styleId="Footer">
    <w:name w:val="footer"/>
    <w:basedOn w:val="Normal"/>
    <w:link w:val="FooterChar"/>
    <w:uiPriority w:val="99"/>
    <w:unhideWhenUsed/>
    <w:rsid w:val="003B5EEC"/>
    <w:pPr>
      <w:tabs>
        <w:tab w:val="center" w:pos="4536"/>
        <w:tab w:val="right" w:pos="9072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3B5EEC"/>
    <w:rPr>
      <w:rFonts w:ascii="Trebuchet MS" w:hAnsi="Trebuchet MS"/>
    </w:rPr>
  </w:style>
  <w:style w:type="paragraph" w:styleId="ListBullet2">
    <w:name w:val="List Bullet 2"/>
    <w:basedOn w:val="Normal"/>
    <w:uiPriority w:val="99"/>
    <w:unhideWhenUsed/>
    <w:rsid w:val="00813FEC"/>
    <w:pPr>
      <w:numPr>
        <w:numId w:val="4"/>
      </w:numPr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D42D70"/>
    <w:pPr>
      <w:numPr>
        <w:ilvl w:val="1"/>
      </w:numPr>
      <w:pBdr>
        <w:top w:val="single" w:sz="8" w:space="1" w:color="C00000"/>
        <w:left w:val="single" w:sz="8" w:space="4" w:color="C00000"/>
        <w:bottom w:val="single" w:sz="8" w:space="1" w:color="C00000"/>
        <w:right w:val="single" w:sz="8" w:space="4" w:color="C00000"/>
      </w:pBdr>
      <w:tabs>
        <w:tab w:val="right" w:pos="9639"/>
      </w:tabs>
      <w:spacing w:after="240"/>
    </w:pPr>
    <w:rPr>
      <w:rFonts w:ascii="Arial Rounded MT Bold" w:eastAsiaTheme="minorEastAsia" w:hAnsi="Arial Rounded MT Bold"/>
      <w:color w:val="C00000"/>
      <w:spacing w:val="15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42D70"/>
    <w:rPr>
      <w:rFonts w:ascii="Arial Rounded MT Bold" w:eastAsiaTheme="minorEastAsia" w:hAnsi="Arial Rounded MT Bold"/>
      <w:color w:val="C00000"/>
      <w:spacing w:val="15"/>
      <w:sz w:val="24"/>
    </w:rPr>
  </w:style>
  <w:style w:type="table" w:styleId="TableGridLight">
    <w:name w:val="Grid Table Light"/>
    <w:basedOn w:val="TableNormal"/>
    <w:uiPriority w:val="40"/>
    <w:rsid w:val="00D7182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BD7B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7B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ebruiker\Downloads\VOORSTEL%20Sjabloon%20voor%20examen%20of%20toets.dotx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44A561624D3A429A503E81B39E5EB0" ma:contentTypeVersion="19" ma:contentTypeDescription="Een nieuw document maken." ma:contentTypeScope="" ma:versionID="c056af66ee13e78f364dfe1b12aeae5c">
  <xsd:schema xmlns:xsd="http://www.w3.org/2001/XMLSchema" xmlns:xs="http://www.w3.org/2001/XMLSchema" xmlns:p="http://schemas.microsoft.com/office/2006/metadata/properties" xmlns:ns2="6e7b6299-fb20-433f-8069-5aed32f87f5b" xmlns:ns3="1b1734ba-f494-4d6c-aa79-94e1bfe00b3b" targetNamespace="http://schemas.microsoft.com/office/2006/metadata/properties" ma:root="true" ma:fieldsID="81988838cd998f2d5f7762636a4ffec7" ns2:_="" ns3:_="">
    <xsd:import namespace="6e7b6299-fb20-433f-8069-5aed32f87f5b"/>
    <xsd:import namespace="1b1734ba-f494-4d6c-aa79-94e1bfe00b3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2:TaxCatchAll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3:MediaServiceOCR" minOccurs="0"/>
                <xsd:element ref="ns3:MediaServiceObjectDetectorVersions" minOccurs="0"/>
                <xsd:element ref="ns3:MediaServiceLocatio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7b6299-fb20-433f-8069-5aed32f87f5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5748219e-b4d8-4d62-9b94-ad22bbd487ad}" ma:internalName="TaxCatchAll" ma:showField="CatchAllData" ma:web="6e7b6299-fb20-433f-8069-5aed32f87f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1734ba-f494-4d6c-aa79-94e1bfe00b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Afbeeldingtags" ma:readOnly="false" ma:fieldId="{5cf76f15-5ced-4ddc-b409-7134ff3c332f}" ma:taxonomyMulti="true" ma:sspId="43af9f99-dff4-4038-ba59-6818e219b34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b1734ba-f494-4d6c-aa79-94e1bfe00b3b">
      <Terms xmlns="http://schemas.microsoft.com/office/infopath/2007/PartnerControls"/>
    </lcf76f155ced4ddcb4097134ff3c332f>
    <TaxCatchAll xmlns="6e7b6299-fb20-433f-8069-5aed32f87f5b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ACB8276-914D-4777-8BB5-F7F045D80BC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5150976-8FBD-446E-8A9B-F9F6157318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7b6299-fb20-433f-8069-5aed32f87f5b"/>
    <ds:schemaRef ds:uri="1b1734ba-f494-4d6c-aa79-94e1bfe00b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48D3CEE-CDBB-4994-AFA3-84EB79A5E742}">
  <ds:schemaRefs>
    <ds:schemaRef ds:uri="http://schemas.microsoft.com/office/2006/metadata/properties"/>
    <ds:schemaRef ds:uri="http://schemas.microsoft.com/office/infopath/2007/PartnerControls"/>
    <ds:schemaRef ds:uri="1b1734ba-f494-4d6c-aa79-94e1bfe00b3b"/>
    <ds:schemaRef ds:uri="6e7b6299-fb20-433f-8069-5aed32f87f5b"/>
  </ds:schemaRefs>
</ds:datastoreItem>
</file>

<file path=customXml/itemProps4.xml><?xml version="1.0" encoding="utf-8"?>
<ds:datastoreItem xmlns:ds="http://schemas.openxmlformats.org/officeDocument/2006/customXml" ds:itemID="{C2537211-E504-413F-AF31-BA508D98F3C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VOORSTEL Sjabloon voor examen of toets.dotx</Template>
  <TotalTime>47</TotalTime>
  <Pages>8</Pages>
  <Words>644</Words>
  <Characters>3673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Gebruiker</dc:creator>
  <cp:keywords/>
  <dc:description/>
  <cp:lastModifiedBy>Vital Vercleyen | Benedictuspoort</cp:lastModifiedBy>
  <cp:revision>2</cp:revision>
  <cp:lastPrinted>2024-12-11T23:18:00Z</cp:lastPrinted>
  <dcterms:created xsi:type="dcterms:W3CDTF">2024-12-11T18:57:00Z</dcterms:created>
  <dcterms:modified xsi:type="dcterms:W3CDTF">2025-11-25T14:02:00Z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0x0101004A44A561624D3A429A503E81B39E5EB0</vt:lpwstr>
  </property>
</Properties>
</file>